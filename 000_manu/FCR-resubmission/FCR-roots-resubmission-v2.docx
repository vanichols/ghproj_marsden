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C718B4" w:rsidRDefault="00F3400F" w:rsidP="00376CC5">
      <w:pPr>
        <w:pStyle w:val="Title"/>
      </w:pPr>
      <w:r>
        <w:t xml:space="preserve">The roots of the rotation effect run </w:t>
      </w:r>
      <w:proofErr w:type="gramStart"/>
      <w:r>
        <w:t>deep</w:t>
      </w:r>
      <w:proofErr w:type="gramEnd"/>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proofErr w:type="gramStart"/>
      <w:r w:rsidR="00061C8A" w:rsidRPr="00C718B4">
        <w:rPr>
          <w:vertAlign w:val="superscript"/>
        </w:rPr>
        <w:t>1</w:t>
      </w:r>
      <w:r w:rsidR="00FB6615" w:rsidRPr="00C718B4">
        <w:rPr>
          <w:vertAlign w:val="superscript"/>
        </w:rPr>
        <w:t xml:space="preserve"> </w:t>
      </w:r>
      <w:r w:rsidR="00FB6615" w:rsidRPr="00C718B4">
        <w:t>,</w:t>
      </w:r>
      <w:proofErr w:type="gramEnd"/>
      <w:r w:rsidR="00FB6615" w:rsidRPr="00C718B4">
        <w:t xml:space="preserve"> Matt Liebman</w:t>
      </w:r>
      <w:r w:rsidR="00061C8A" w:rsidRPr="00C718B4">
        <w:rPr>
          <w:vertAlign w:val="superscript"/>
        </w:rPr>
        <w:t>1</w:t>
      </w:r>
    </w:p>
    <w:p w14:paraId="59C5823C" w14:textId="1F28D0E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6DF3127C" w:rsidR="002868E2" w:rsidRPr="00C718B4" w:rsidRDefault="00061C8A" w:rsidP="006B2D5B">
      <w:pPr>
        <w:spacing w:before="240" w:after="0"/>
        <w:rPr>
          <w:rFonts w:cs="Times New Roman"/>
          <w:b/>
          <w:szCs w:val="24"/>
        </w:rPr>
      </w:pPr>
      <w:r w:rsidRPr="00C718B4">
        <w:rPr>
          <w:rFonts w:cs="Times New Roman"/>
          <w:szCs w:val="24"/>
          <w:vertAlign w:val="superscript"/>
        </w:rPr>
        <w:t>2</w:t>
      </w:r>
      <w:r w:rsidR="00F3400F">
        <w:rPr>
          <w:rFonts w:cs="Times New Roman"/>
          <w:szCs w:val="24"/>
        </w:rPr>
        <w:t>Department of Agroecology, Aarhus University, Slagelse Denmark</w:t>
      </w:r>
    </w:p>
    <w:p w14:paraId="3D16EC76" w14:textId="21190793"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584454DD" w:rsidR="00FB6615" w:rsidRPr="00C718B4" w:rsidRDefault="00FB6615" w:rsidP="00671D9A">
      <w:pPr>
        <w:spacing w:before="240" w:after="0"/>
        <w:rPr>
          <w:rFonts w:cs="Times New Roman"/>
          <w:b/>
          <w:szCs w:val="24"/>
        </w:rPr>
      </w:pPr>
      <w:r w:rsidRPr="00C718B4">
        <w:rPr>
          <w:rFonts w:cs="Times New Roman"/>
          <w:szCs w:val="24"/>
        </w:rPr>
        <w:t xml:space="preserve">(Present address) </w:t>
      </w:r>
      <w:r w:rsidR="00F3400F">
        <w:rPr>
          <w:rFonts w:cs="Times New Roman"/>
          <w:szCs w:val="24"/>
        </w:rPr>
        <w:t>514 Harrison Ave, Canon City CO 81212</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39E841AB"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four-year </w:t>
      </w:r>
      <w:r w:rsidR="003A721D">
        <w:rPr>
          <w:color w:val="auto"/>
        </w:rPr>
        <w:t xml:space="preserve">(extended) </w:t>
      </w:r>
      <w:r w:rsidRPr="00C718B4">
        <w:rPr>
          <w:color w:val="auto"/>
        </w:rPr>
        <w:t xml:space="preserve">rotation yielded an average of 8% higher than maize grown in </w:t>
      </w:r>
      <w:r w:rsidR="00F1383F">
        <w:rPr>
          <w:color w:val="auto"/>
        </w:rPr>
        <w:t>the</w:t>
      </w:r>
      <w:r w:rsidRPr="00C718B4">
        <w:rPr>
          <w:color w:val="auto"/>
        </w:rPr>
        <w:t xml:space="preserve"> two-year </w:t>
      </w:r>
      <w:r w:rsidR="003A721D">
        <w:rPr>
          <w:color w:val="auto"/>
        </w:rPr>
        <w:t xml:space="preserve">(short) </w:t>
      </w:r>
      <w:proofErr w:type="gramStart"/>
      <w:r w:rsidR="00AC3796" w:rsidRPr="00C718B4">
        <w:rPr>
          <w:color w:val="auto"/>
        </w:rPr>
        <w:t>rotation</w:t>
      </w:r>
      <w:proofErr w:type="gramEnd"/>
    </w:p>
    <w:p w14:paraId="6E3CD9C4" w14:textId="6B367585"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w:t>
      </w:r>
      <w:r w:rsidR="006C2C11">
        <w:rPr>
          <w:color w:val="auto"/>
        </w:rPr>
        <w:t>averaged</w:t>
      </w:r>
      <w:r w:rsidR="006C2C11" w:rsidRPr="00C718B4">
        <w:rPr>
          <w:color w:val="auto"/>
        </w:rPr>
        <w:t xml:space="preserve"> </w:t>
      </w:r>
      <w:r w:rsidRPr="00C718B4">
        <w:rPr>
          <w:color w:val="auto"/>
        </w:rPr>
        <w:t xml:space="preserve">11% deeper compared to </w:t>
      </w:r>
      <w:r w:rsidR="003A721D">
        <w:rPr>
          <w:color w:val="auto"/>
        </w:rPr>
        <w:t xml:space="preserve">in </w:t>
      </w:r>
      <w:r w:rsidR="000B39BD">
        <w:rPr>
          <w:color w:val="auto"/>
        </w:rPr>
        <w:t>the</w:t>
      </w:r>
      <w:r w:rsidRPr="00C718B4">
        <w:rPr>
          <w:color w:val="auto"/>
        </w:rPr>
        <w:t xml:space="preserve"> </w:t>
      </w:r>
      <w:r w:rsidR="00CD0A36">
        <w:rPr>
          <w:color w:val="auto"/>
        </w:rPr>
        <w:t xml:space="preserve">short </w:t>
      </w:r>
      <w:proofErr w:type="gramStart"/>
      <w:r w:rsidR="00CD0A36">
        <w:rPr>
          <w:color w:val="auto"/>
        </w:rPr>
        <w:t>rotation</w:t>
      </w:r>
      <w:proofErr w:type="gramEnd"/>
    </w:p>
    <w:p w14:paraId="2F7B31EF" w14:textId="67B42797" w:rsidR="00FB6615" w:rsidRPr="00C718B4" w:rsidRDefault="00FB6615" w:rsidP="00FB6615">
      <w:pPr>
        <w:pStyle w:val="Body"/>
        <w:numPr>
          <w:ilvl w:val="0"/>
          <w:numId w:val="27"/>
        </w:numPr>
        <w:rPr>
          <w:color w:val="auto"/>
        </w:rPr>
      </w:pPr>
      <w:r w:rsidRPr="00C718B4">
        <w:rPr>
          <w:color w:val="auto"/>
        </w:rPr>
        <w:t xml:space="preserve">Maize grown in the </w:t>
      </w:r>
      <w:r w:rsidR="00C43DF6">
        <w:rPr>
          <w:color w:val="auto"/>
        </w:rPr>
        <w:t xml:space="preserve">extended </w:t>
      </w:r>
      <w:r w:rsidR="00CD0A36">
        <w:rPr>
          <w:color w:val="auto"/>
        </w:rPr>
        <w:t>rotation</w:t>
      </w:r>
      <w:r w:rsidR="00061C8A" w:rsidRPr="00C718B4">
        <w:rPr>
          <w:color w:val="auto"/>
        </w:rPr>
        <w:t xml:space="preserve"> </w:t>
      </w:r>
      <w:r w:rsidR="00F1383F">
        <w:rPr>
          <w:color w:val="auto"/>
        </w:rPr>
        <w:t xml:space="preserve">invested </w:t>
      </w:r>
      <w:r w:rsidR="00C43DF6">
        <w:rPr>
          <w:color w:val="auto"/>
        </w:rPr>
        <w:t xml:space="preserve">less </w:t>
      </w:r>
      <w:r w:rsidR="00F1383F">
        <w:rPr>
          <w:color w:val="auto"/>
        </w:rPr>
        <w:t xml:space="preserve">root biomass in the </w:t>
      </w:r>
      <w:r w:rsidRPr="00C718B4">
        <w:rPr>
          <w:color w:val="auto"/>
        </w:rPr>
        <w:t>0-15 cm soil profile</w:t>
      </w:r>
      <w:r w:rsidR="00F1383F">
        <w:rPr>
          <w:color w:val="auto"/>
        </w:rPr>
        <w:t xml:space="preserve"> compared to </w:t>
      </w:r>
      <w:r w:rsidR="000B39BD">
        <w:rPr>
          <w:color w:val="auto"/>
        </w:rPr>
        <w:t xml:space="preserve">the </w:t>
      </w:r>
      <w:r w:rsidR="00C43DF6">
        <w:rPr>
          <w:color w:val="auto"/>
        </w:rPr>
        <w:t>short</w:t>
      </w:r>
    </w:p>
    <w:p w14:paraId="24376FDF" w14:textId="32F26043"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to </w:t>
      </w:r>
      <w:r w:rsidR="003A721D">
        <w:rPr>
          <w:color w:val="auto"/>
        </w:rPr>
        <w:t xml:space="preserve">in </w:t>
      </w:r>
      <w:r w:rsidR="00F1383F">
        <w:rPr>
          <w:color w:val="auto"/>
        </w:rPr>
        <w:t>the</w:t>
      </w:r>
      <w:r w:rsidRPr="00C718B4">
        <w:rPr>
          <w:color w:val="auto"/>
        </w:rPr>
        <w:t xml:space="preserve"> </w:t>
      </w:r>
      <w:r w:rsidR="00CD0A36">
        <w:rPr>
          <w:color w:val="auto"/>
        </w:rPr>
        <w:t>short</w:t>
      </w:r>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proofErr w:type="spellStart"/>
      <w:r w:rsidRPr="00C718B4">
        <w:rPr>
          <w:i/>
          <w:iCs/>
          <w:color w:val="auto"/>
        </w:rPr>
        <w:t>Zea</w:t>
      </w:r>
      <w:proofErr w:type="spellEnd"/>
      <w:r w:rsidRPr="00C718B4">
        <w:rPr>
          <w:i/>
          <w:iCs/>
          <w:color w:val="auto"/>
        </w:rPr>
        <w:t xml:space="preserve">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5F8812"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w:t>
      </w:r>
      <w:r w:rsidR="00F215DB">
        <w:rPr>
          <w:color w:val="auto"/>
        </w:rPr>
        <w:t xml:space="preserve">a deeper root structure with less biomass investment compared to maize grown in the short rotation, </w:t>
      </w:r>
      <w:r w:rsidR="005D26AB">
        <w:rPr>
          <w:color w:val="auto"/>
        </w:rPr>
        <w:t xml:space="preserve">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5C472CBD" w:rsidR="004A7C0F" w:rsidRPr="00C718B4" w:rsidRDefault="00AC3796" w:rsidP="004A7C0F">
      <w:pPr>
        <w:pStyle w:val="Body"/>
        <w:ind w:firstLine="0"/>
        <w:rPr>
          <w:color w:val="auto"/>
        </w:rPr>
      </w:pPr>
      <w:r w:rsidRPr="00C718B4">
        <w:rPr>
          <w:color w:val="auto"/>
        </w:rPr>
        <w:t xml:space="preserve">Using a long-term experiment </w:t>
      </w:r>
      <w:r w:rsidR="00D43FF3">
        <w:rPr>
          <w:color w:val="auto"/>
        </w:rPr>
        <w:t xml:space="preserve">established in </w:t>
      </w:r>
      <w:r w:rsidRPr="00C718B4">
        <w:rPr>
          <w:color w:val="auto"/>
        </w:rPr>
        <w:t>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w:t>
      </w:r>
      <w:r w:rsidR="00F215DB">
        <w:rPr>
          <w:color w:val="auto"/>
        </w:rPr>
        <w:t>/</w:t>
      </w:r>
      <w:r w:rsidR="00FB6615" w:rsidRPr="00C718B4">
        <w:rPr>
          <w:color w:val="auto"/>
        </w:rPr>
        <w:t>soybean (</w:t>
      </w:r>
      <w:r w:rsidR="00FB6615" w:rsidRPr="00C718B4">
        <w:rPr>
          <w:i/>
          <w:iCs/>
          <w:color w:val="auto"/>
        </w:rPr>
        <w:t xml:space="preserve">Glycine max </w:t>
      </w:r>
      <w:r w:rsidR="00FB6615" w:rsidRPr="00C718B4">
        <w:rPr>
          <w:color w:val="auto"/>
        </w:rPr>
        <w:t xml:space="preserve">[L.] </w:t>
      </w:r>
      <w:proofErr w:type="spellStart"/>
      <w:r w:rsidR="00FB6615" w:rsidRPr="00C718B4">
        <w:rPr>
          <w:color w:val="auto"/>
        </w:rPr>
        <w:t>Merr</w:t>
      </w:r>
      <w:proofErr w:type="spellEnd"/>
      <w:r w:rsidR="006B1083">
        <w:rPr>
          <w:color w:val="auto"/>
        </w:rPr>
        <w:t xml:space="preserve">) using inorganic sources of nitrogen (N) and maximum tillage depths of </w:t>
      </w:r>
      <w:r w:rsidR="001048A0">
        <w:rPr>
          <w:color w:val="auto"/>
        </w:rPr>
        <w:t>15 cm</w:t>
      </w:r>
      <w:r w:rsidR="006B1083">
        <w:rPr>
          <w:color w:val="auto"/>
        </w:rPr>
        <w:t xml:space="preserve"> (</w:t>
      </w:r>
      <w:r w:rsidR="00435182">
        <w:rPr>
          <w:color w:val="auto"/>
        </w:rPr>
        <w:t>hereafter the ‘</w:t>
      </w:r>
      <w:r w:rsidR="00CD0A36">
        <w:rPr>
          <w:color w:val="auto"/>
        </w:rPr>
        <w:t>short</w:t>
      </w:r>
      <w:r w:rsidR="00435182">
        <w:rPr>
          <w:color w:val="auto"/>
        </w:rPr>
        <w:t xml:space="preserve"> rotation’</w:t>
      </w:r>
      <w:r w:rsidR="00FB6615" w:rsidRPr="00C718B4">
        <w:rPr>
          <w:color w:val="auto"/>
        </w:rPr>
        <w:t xml:space="preserve">), and </w:t>
      </w:r>
      <w:r w:rsidR="00D43FF3">
        <w:rPr>
          <w:color w:val="auto"/>
        </w:rPr>
        <w:t xml:space="preserve">a </w:t>
      </w:r>
      <w:r w:rsidR="00FB6615" w:rsidRPr="00C718B4">
        <w:rPr>
          <w:color w:val="auto"/>
        </w:rPr>
        <w:t>4-year rotation of maize</w:t>
      </w:r>
      <w:r w:rsidR="00F215DB">
        <w:rPr>
          <w:color w:val="auto"/>
        </w:rPr>
        <w:t>/</w:t>
      </w:r>
      <w:r w:rsidR="00FB6615" w:rsidRPr="00C718B4">
        <w:rPr>
          <w:color w:val="auto"/>
        </w:rPr>
        <w:t>soybean</w:t>
      </w:r>
      <w:r w:rsidR="00F215DB">
        <w:rPr>
          <w:color w:val="auto"/>
        </w:rPr>
        <w:t>/</w:t>
      </w:r>
      <w:r w:rsidR="00FB6615" w:rsidRPr="00C718B4">
        <w:rPr>
          <w:color w:val="auto"/>
        </w:rPr>
        <w:t>oat (</w:t>
      </w:r>
      <w:r w:rsidR="00FB6615" w:rsidRPr="00C718B4">
        <w:rPr>
          <w:i/>
          <w:iCs/>
          <w:color w:val="auto"/>
        </w:rPr>
        <w:t xml:space="preserve">Avena sativa </w:t>
      </w:r>
      <w:r w:rsidR="00FB6615" w:rsidRPr="00C718B4">
        <w:rPr>
          <w:color w:val="auto"/>
        </w:rPr>
        <w:t>L.)</w:t>
      </w:r>
      <w:r w:rsidR="00F215DB">
        <w:rPr>
          <w:color w:val="auto"/>
        </w:rPr>
        <w:t>-</w:t>
      </w:r>
      <w:r w:rsidR="00FB6615" w:rsidRPr="00C718B4">
        <w:rPr>
          <w:color w:val="auto"/>
        </w:rPr>
        <w:t>alfalfa (</w:t>
      </w:r>
      <w:r w:rsidR="00FB6615" w:rsidRPr="00C718B4">
        <w:rPr>
          <w:i/>
          <w:iCs/>
          <w:color w:val="auto"/>
        </w:rPr>
        <w:t xml:space="preserve">Medicago sativa </w:t>
      </w:r>
      <w:r w:rsidR="00FB6615" w:rsidRPr="00C718B4">
        <w:rPr>
          <w:color w:val="auto"/>
        </w:rPr>
        <w:t>L.)</w:t>
      </w:r>
      <w:r w:rsidR="00F215DB">
        <w:rPr>
          <w:color w:val="auto"/>
        </w:rPr>
        <w:t>/</w:t>
      </w:r>
      <w:r w:rsidR="00FB6615" w:rsidRPr="00C718B4">
        <w:rPr>
          <w:color w:val="auto"/>
        </w:rPr>
        <w:t xml:space="preserve">alfalfa </w:t>
      </w:r>
      <w:r w:rsidR="006B1083">
        <w:rPr>
          <w:color w:val="auto"/>
        </w:rPr>
        <w:t xml:space="preserve">using a mix of organic and inorganic N sources and </w:t>
      </w:r>
      <w:r w:rsidR="001048A0">
        <w:rPr>
          <w:color w:val="auto"/>
        </w:rPr>
        <w:t>inversion tillage</w:t>
      </w:r>
      <w:r w:rsidR="00F10C48">
        <w:rPr>
          <w:color w:val="auto"/>
        </w:rPr>
        <w:t xml:space="preserve"> to 25 cm </w:t>
      </w:r>
      <w:r w:rsidR="001048A0">
        <w:rPr>
          <w:color w:val="auto"/>
        </w:rPr>
        <w:t>(</w:t>
      </w:r>
      <w:r w:rsidR="00435182">
        <w:rPr>
          <w:color w:val="auto"/>
        </w:rPr>
        <w:t>hereafter the ‘</w:t>
      </w:r>
      <w:r w:rsidR="00CD0A36">
        <w:rPr>
          <w:color w:val="auto"/>
        </w:rPr>
        <w:t>extended</w:t>
      </w:r>
      <w:r w:rsidR="00435182">
        <w:rPr>
          <w:color w:val="auto"/>
        </w:rPr>
        <w:t xml:space="preserve"> ro</w:t>
      </w:r>
      <w:r w:rsidR="006B1083">
        <w:rPr>
          <w:color w:val="auto"/>
        </w:rPr>
        <w:t>t</w:t>
      </w:r>
      <w:r w:rsidR="00435182">
        <w:rPr>
          <w:color w:val="auto"/>
        </w:rPr>
        <w:t>ation’)</w:t>
      </w:r>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54B41282" w:rsidR="004A7C0F" w:rsidRPr="00C718B4" w:rsidRDefault="00FB6615" w:rsidP="004A7C0F">
      <w:pPr>
        <w:pStyle w:val="Body"/>
        <w:ind w:firstLine="0"/>
        <w:rPr>
          <w:color w:val="auto"/>
        </w:rPr>
      </w:pPr>
      <w:r w:rsidRPr="00C718B4">
        <w:rPr>
          <w:color w:val="auto"/>
        </w:rPr>
        <w:t xml:space="preserve">From 2013-2020, maize grain yields </w:t>
      </w:r>
      <w:r w:rsidR="005210CB">
        <w:rPr>
          <w:color w:val="auto"/>
        </w:rPr>
        <w:t xml:space="preserve">in the extended rotation were equal to or higher than in the short, </w:t>
      </w:r>
      <w:r w:rsidR="005210CB" w:rsidRPr="00C718B4">
        <w:rPr>
          <w:color w:val="auto"/>
        </w:rPr>
        <w:t>averag</w:t>
      </w:r>
      <w:r w:rsidR="005210CB">
        <w:rPr>
          <w:color w:val="auto"/>
        </w:rPr>
        <w:t>ing</w:t>
      </w:r>
      <w:r w:rsidR="005210CB" w:rsidRPr="00C718B4">
        <w:rPr>
          <w:color w:val="auto"/>
        </w:rPr>
        <w:t xml:space="preserve"> </w:t>
      </w:r>
      <w:r w:rsidRPr="00C718B4">
        <w:rPr>
          <w:color w:val="auto"/>
        </w:rPr>
        <w:t xml:space="preserve">8% higher </w:t>
      </w:r>
      <w:r w:rsidR="005210CB">
        <w:rPr>
          <w:color w:val="auto"/>
        </w:rPr>
        <w:t xml:space="preserve">across eight years </w:t>
      </w:r>
      <w:r w:rsidRPr="00C718B4">
        <w:rPr>
          <w:color w:val="auto"/>
        </w:rPr>
        <w:t xml:space="preserve">(11.0 and 10.2 dry Mg </w:t>
      </w:r>
      <w:proofErr w:type="gramStart"/>
      <w:r w:rsidRPr="00C718B4">
        <w:rPr>
          <w:color w:val="auto"/>
        </w:rPr>
        <w:t>ha</w:t>
      </w:r>
      <w:r w:rsidRPr="00C718B4">
        <w:rPr>
          <w:color w:val="auto"/>
          <w:vertAlign w:val="superscript"/>
        </w:rPr>
        <w:t>-1</w:t>
      </w:r>
      <w:proofErr w:type="gramEnd"/>
      <w:r w:rsidRPr="00C718B4">
        <w:rPr>
          <w:color w:val="auto"/>
        </w:rPr>
        <w:t xml:space="preserve">, respectively). </w:t>
      </w:r>
      <w:r w:rsidR="001048A0" w:rsidRPr="00C718B4">
        <w:rPr>
          <w:color w:val="auto"/>
        </w:rPr>
        <w:t xml:space="preserve">The maximum rooting depth of maize in the </w:t>
      </w:r>
      <w:r w:rsidR="00CD0A36">
        <w:rPr>
          <w:color w:val="auto"/>
        </w:rPr>
        <w:t>extended</w:t>
      </w:r>
      <w:r w:rsidR="00CD0A36" w:rsidRPr="00C718B4">
        <w:rPr>
          <w:color w:val="auto"/>
        </w:rPr>
        <w:t xml:space="preserve"> </w:t>
      </w:r>
      <w:r w:rsidR="001048A0" w:rsidRPr="00C718B4">
        <w:rPr>
          <w:color w:val="auto"/>
        </w:rPr>
        <w:t>rotation was consistently deeper</w:t>
      </w:r>
      <w:r w:rsidR="006C2C11">
        <w:rPr>
          <w:color w:val="auto"/>
        </w:rPr>
        <w:t xml:space="preserve"> </w:t>
      </w:r>
      <w:r w:rsidR="005210CB">
        <w:rPr>
          <w:color w:val="auto"/>
        </w:rPr>
        <w:t>compared to</w:t>
      </w:r>
      <w:r w:rsidR="006C2C11">
        <w:rPr>
          <w:color w:val="auto"/>
        </w:rPr>
        <w:t xml:space="preserve"> the short</w:t>
      </w:r>
      <w:r w:rsidR="001048A0" w:rsidRPr="00C718B4">
        <w:rPr>
          <w:color w:val="auto"/>
        </w:rPr>
        <w:t xml:space="preserve"> by an average of 11% (82 versus 76 cm, respectively)</w:t>
      </w:r>
      <w:r w:rsidR="001048A0">
        <w:rPr>
          <w:color w:val="auto"/>
        </w:rPr>
        <w:t>, however t</w:t>
      </w:r>
      <w:r w:rsidRPr="00C718B4">
        <w:rPr>
          <w:color w:val="auto"/>
        </w:rPr>
        <w:t xml:space="preserve">he timing (e.g., early season, late season) of the </w:t>
      </w:r>
      <w:r w:rsidR="00CD0A36">
        <w:rPr>
          <w:color w:val="auto"/>
        </w:rPr>
        <w:t>extended rotation</w:t>
      </w:r>
      <w:r w:rsidRPr="00C718B4">
        <w:rPr>
          <w:color w:val="auto"/>
        </w:rPr>
        <w:t xml:space="preserve">’s maize growth </w:t>
      </w:r>
      <w:r w:rsidR="00F215DB">
        <w:rPr>
          <w:color w:val="auto"/>
        </w:rPr>
        <w:t>advantage</w:t>
      </w:r>
      <w:r w:rsidRPr="00C718B4">
        <w:rPr>
          <w:color w:val="auto"/>
        </w:rPr>
        <w:t xml:space="preserve"> was not consistent</w:t>
      </w:r>
      <w:r w:rsidR="00F1383F">
        <w:rPr>
          <w:color w:val="auto"/>
        </w:rPr>
        <w:t xml:space="preserve"> a</w:t>
      </w:r>
      <w:r w:rsidR="005210CB">
        <w:rPr>
          <w:color w:val="auto"/>
        </w:rPr>
        <w:t>cross</w:t>
      </w:r>
      <w:r w:rsidR="00F1383F">
        <w:rPr>
          <w:color w:val="auto"/>
        </w:rPr>
        <w:t xml:space="preserve">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 xml:space="preserve">the two systems had similar amounts of root biomass </w:t>
      </w:r>
      <w:r w:rsidR="005210CB">
        <w:rPr>
          <w:color w:val="auto"/>
        </w:rPr>
        <w:t xml:space="preserve">from 0-60 </w:t>
      </w:r>
      <w:proofErr w:type="gramStart"/>
      <w:r w:rsidR="005210CB">
        <w:rPr>
          <w:color w:val="auto"/>
        </w:rPr>
        <w:lastRenderedPageBreak/>
        <w:t>cm</w:t>
      </w:r>
      <w:proofErr w:type="gramEnd"/>
      <w:r w:rsidR="005210CB">
        <w:rPr>
          <w:color w:val="auto"/>
        </w:rPr>
        <w:t xml:space="preserve"> </w:t>
      </w:r>
      <w:r w:rsidR="00042C9D">
        <w:rPr>
          <w:color w:val="auto"/>
        </w:rPr>
        <w:t>but the maize grown i</w:t>
      </w:r>
      <w:r w:rsidRPr="00C718B4">
        <w:rPr>
          <w:color w:val="auto"/>
        </w:rPr>
        <w:t xml:space="preserve">n the </w:t>
      </w:r>
      <w:r w:rsidR="00CD0A36">
        <w:rPr>
          <w:color w:val="auto"/>
        </w:rPr>
        <w:t>extended rotation</w:t>
      </w:r>
      <w:r w:rsidR="00042C9D">
        <w:rPr>
          <w:color w:val="auto"/>
        </w:rPr>
        <w:t xml:space="preserve"> invested significantly </w:t>
      </w:r>
      <w:r w:rsidR="00F10C48">
        <w:rPr>
          <w:color w:val="auto"/>
        </w:rPr>
        <w:t xml:space="preserve">less of </w:t>
      </w:r>
      <w:r w:rsidR="00042C9D">
        <w:rPr>
          <w:color w:val="auto"/>
        </w:rPr>
        <w:t>that biomass (</w:t>
      </w:r>
      <w:r w:rsidR="00F10C48">
        <w:rPr>
          <w:color w:val="auto"/>
        </w:rPr>
        <w:t>30</w:t>
      </w:r>
      <w:r w:rsidR="00042C9D">
        <w:rPr>
          <w:color w:val="auto"/>
        </w:rPr>
        <w:t xml:space="preserve">% compared to </w:t>
      </w:r>
      <w:r w:rsidR="00F10C48">
        <w:rPr>
          <w:color w:val="auto"/>
        </w:rPr>
        <w:t>47</w:t>
      </w:r>
      <w:r w:rsidR="00042C9D">
        <w:rPr>
          <w:color w:val="auto"/>
        </w:rPr>
        <w:t>%)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w:t>
      </w:r>
      <w:r w:rsidR="00F215DB">
        <w:rPr>
          <w:color w:val="auto"/>
        </w:rPr>
        <w:t xml:space="preserve">did not align with root differences.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75C1568D" w:rsidR="004A7C0F" w:rsidRPr="00C718B4" w:rsidRDefault="00671ED9" w:rsidP="004A7C0F">
      <w:pPr>
        <w:pStyle w:val="Body"/>
        <w:ind w:firstLine="0"/>
        <w:rPr>
          <w:color w:val="auto"/>
        </w:rPr>
      </w:pPr>
      <w:r w:rsidRPr="00C718B4">
        <w:rPr>
          <w:color w:val="auto"/>
        </w:rPr>
        <w:t>We posit that the</w:t>
      </w:r>
      <w:r w:rsidR="00F215DB">
        <w:rPr>
          <w:color w:val="auto"/>
        </w:rPr>
        <w:t xml:space="preserve"> extended rotation’s</w:t>
      </w:r>
      <w:r w:rsidRPr="00C718B4">
        <w:rPr>
          <w:color w:val="auto"/>
        </w:rPr>
        <w:t xml:space="preserve"> </w:t>
      </w:r>
      <w:r w:rsidR="00F215DB">
        <w:rPr>
          <w:color w:val="auto"/>
        </w:rPr>
        <w:t>‘deeper and steeper’ maize roots do not guarantee higher maize yields, but rather it bestows the plant with more flexibility in resource acquisition which</w:t>
      </w:r>
      <w:r w:rsidR="00D857A7">
        <w:rPr>
          <w:color w:val="auto"/>
        </w:rPr>
        <w:t>,</w:t>
      </w:r>
      <w:r w:rsidR="00F215DB">
        <w:rPr>
          <w:color w:val="auto"/>
        </w:rPr>
        <w:t xml:space="preserve"> in </w:t>
      </w:r>
      <w:r w:rsidR="00D857A7">
        <w:rPr>
          <w:color w:val="auto"/>
        </w:rPr>
        <w:t xml:space="preserve">certain </w:t>
      </w:r>
      <w:r w:rsidR="00F215DB">
        <w:rPr>
          <w:color w:val="auto"/>
        </w:rPr>
        <w:t>conditions</w:t>
      </w:r>
      <w:r w:rsidR="00D857A7">
        <w:rPr>
          <w:color w:val="auto"/>
        </w:rPr>
        <w:t>,</w:t>
      </w:r>
      <w:r w:rsidR="00F215DB">
        <w:rPr>
          <w:color w:val="auto"/>
        </w:rPr>
        <w:t xml:space="preserve"> can result in </w:t>
      </w:r>
      <w:r w:rsidRPr="00C718B4">
        <w:rPr>
          <w:color w:val="auto"/>
        </w:rPr>
        <w:t xml:space="preserve">higher grain yields compared to maize grown in the </w:t>
      </w:r>
      <w:r w:rsidR="00D43FF3">
        <w:rPr>
          <w:color w:val="auto"/>
        </w:rPr>
        <w:t>short</w:t>
      </w:r>
      <w:r w:rsidR="00D43FF3" w:rsidRPr="00C718B4">
        <w:rPr>
          <w:color w:val="auto"/>
        </w:rPr>
        <w:t xml:space="preserve"> </w:t>
      </w:r>
      <w:r w:rsidRPr="00C718B4">
        <w:rPr>
          <w:color w:val="auto"/>
        </w:rPr>
        <w:t>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55244382"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w:t>
      </w:r>
      <w:r w:rsidR="00D43FF3">
        <w:rPr>
          <w:color w:val="auto"/>
        </w:rPr>
        <w:t xml:space="preserve">it suggests </w:t>
      </w:r>
      <w:r w:rsidR="004066D0">
        <w:rPr>
          <w:color w:val="auto"/>
        </w:rPr>
        <w:t xml:space="preserve">more detailed </w:t>
      </w:r>
      <w:r w:rsidR="00F10C48">
        <w:rPr>
          <w:color w:val="auto"/>
        </w:rPr>
        <w:t xml:space="preserve">exploration of how </w:t>
      </w:r>
      <w:r w:rsidR="004066D0">
        <w:rPr>
          <w:color w:val="auto"/>
        </w:rPr>
        <w:t>biological drivers</w:t>
      </w:r>
      <w:r w:rsidR="0070686F">
        <w:rPr>
          <w:color w:val="auto"/>
        </w:rPr>
        <w:t xml:space="preserve"> impact root architecture in these systems</w:t>
      </w:r>
      <w:r w:rsidR="004066D0">
        <w:rPr>
          <w:color w:val="auto"/>
        </w:rPr>
        <w:t xml:space="preserve">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4B4333BE"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proofErr w:type="spellStart"/>
      <w:r w:rsidR="00D203A0" w:rsidRPr="00C718B4">
        <w:rPr>
          <w:i/>
          <w:iCs/>
          <w:color w:val="auto"/>
        </w:rPr>
        <w:t>Zea</w:t>
      </w:r>
      <w:proofErr w:type="spellEnd"/>
      <w:r w:rsidR="00D203A0" w:rsidRPr="00C718B4">
        <w:rPr>
          <w:i/>
          <w:iCs/>
          <w:color w:val="auto"/>
        </w:rPr>
        <w:t xml:space="preserve">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w:t>
      </w:r>
      <w:r w:rsidR="00D857A7">
        <w:rPr>
          <w:color w:val="auto"/>
        </w:rPr>
        <w:t>, moving</w:t>
      </w:r>
      <w:r w:rsidRPr="00C718B4">
        <w:rPr>
          <w:color w:val="auto"/>
        </w:rPr>
        <w:t xml:space="preserve"> from multi-species rotations that included small grains and forage legumes to maize monocultures or simple alter</w:t>
      </w:r>
      <w:r w:rsidR="00DD6FE0" w:rsidRPr="00C718B4">
        <w:rPr>
          <w:color w:val="auto"/>
        </w:rPr>
        <w:t>n</w:t>
      </w:r>
      <w:r w:rsidRPr="00C718B4">
        <w:rPr>
          <w:color w:val="auto"/>
        </w:rPr>
        <w:t xml:space="preserve">ations of maize </w:t>
      </w:r>
      <w:r w:rsidRPr="00C718B4">
        <w:rPr>
          <w:color w:val="auto"/>
        </w:rPr>
        <w:lastRenderedPageBreak/>
        <w:t>and soybean (</w:t>
      </w:r>
      <w:r w:rsidRPr="00C718B4">
        <w:rPr>
          <w:i/>
          <w:iCs/>
          <w:color w:val="auto"/>
        </w:rPr>
        <w:t>Glycine max</w:t>
      </w:r>
      <w:r w:rsidRPr="00C718B4">
        <w:rPr>
          <w:color w:val="auto"/>
        </w:rPr>
        <w:t xml:space="preserve"> [L.] </w:t>
      </w:r>
      <w:proofErr w:type="spellStart"/>
      <w:r w:rsidRPr="00C718B4">
        <w:rPr>
          <w:color w:val="auto"/>
        </w:rPr>
        <w:t>Merr</w:t>
      </w:r>
      <w:proofErr w:type="spellEnd"/>
      <w:r w:rsidRPr="00C718B4">
        <w:rPr>
          <w:color w:val="auto"/>
        </w:rPr>
        <w:t xml:space="preserve">) (Aguilar et al., 2015; </w:t>
      </w:r>
      <w:proofErr w:type="spellStart"/>
      <w:r w:rsidRPr="00C718B4">
        <w:rPr>
          <w:color w:val="auto"/>
        </w:rPr>
        <w:t>Hijmans</w:t>
      </w:r>
      <w:proofErr w:type="spellEnd"/>
      <w:r w:rsidRPr="00C718B4">
        <w:rPr>
          <w:color w:val="auto"/>
        </w:rPr>
        <w:t xml:space="preserve"> et al., 2016; Crossley et al., 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D857A7">
        <w:rPr>
          <w:color w:val="auto"/>
        </w:rPr>
        <w:t>T</w:t>
      </w:r>
      <w:r w:rsidRPr="00C718B4">
        <w:rPr>
          <w:color w:val="auto"/>
        </w:rPr>
        <w:t xml:space="preserve">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diversification to mitigate these negative outcomes</w:t>
      </w:r>
      <w:r w:rsidR="00D857A7">
        <w:rPr>
          <w:color w:val="auto"/>
        </w:rPr>
        <w:t xml:space="preserve">, despite the </w:t>
      </w:r>
      <w:r w:rsidR="00D857A7" w:rsidRPr="00C718B4">
        <w:rPr>
          <w:color w:val="auto"/>
        </w:rPr>
        <w:t>numerous barriers to re-diversifying Midwestern systems (Mortensen and Smith, 2020; Weisberger et al., 2021)</w:t>
      </w:r>
      <w:r w:rsidR="00D857A7">
        <w:rPr>
          <w:color w:val="auto"/>
        </w:rPr>
        <w:t>.</w:t>
      </w:r>
    </w:p>
    <w:p w14:paraId="5FF30532" w14:textId="44DCAF7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w:t>
      </w:r>
      <w:r w:rsidR="00CD0A36">
        <w:rPr>
          <w:color w:val="auto"/>
        </w:rPr>
        <w:t>short rotation</w:t>
      </w:r>
      <w:r w:rsidRPr="00C718B4">
        <w:rPr>
          <w:color w:val="auto"/>
        </w:rPr>
        <w:t xml:space="preserve">s or </w:t>
      </w:r>
      <w:r w:rsidR="002D6A9B" w:rsidRPr="00C718B4">
        <w:rPr>
          <w:color w:val="auto"/>
        </w:rPr>
        <w:t xml:space="preserve">from </w:t>
      </w:r>
      <w:r w:rsidR="00CD0A36">
        <w:rPr>
          <w:color w:val="auto"/>
        </w:rPr>
        <w:t>short</w:t>
      </w:r>
      <w:r w:rsidR="00CD0A36" w:rsidRPr="00C718B4">
        <w:rPr>
          <w:color w:val="auto"/>
        </w:rPr>
        <w:t xml:space="preserve"> </w:t>
      </w:r>
      <w:r w:rsidRPr="00C718B4">
        <w:rPr>
          <w:color w:val="auto"/>
        </w:rPr>
        <w:t xml:space="preserve">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1A65188C" w:rsidR="00944434" w:rsidRDefault="00FB6615" w:rsidP="00FB6615">
      <w:pPr>
        <w:pStyle w:val="Body"/>
        <w:rPr>
          <w:color w:val="auto"/>
        </w:rPr>
      </w:pPr>
      <w:r w:rsidRPr="00C718B4">
        <w:rPr>
          <w:color w:val="auto"/>
        </w:rPr>
        <w:lastRenderedPageBreak/>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C718B4">
        <w:rPr>
          <w:color w:val="auto"/>
        </w:rPr>
        <w:t>Farmaha</w:t>
      </w:r>
      <w:proofErr w:type="spellEnd"/>
      <w:r w:rsidRPr="00C718B4">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w:t>
      </w:r>
      <w:r w:rsidR="00CD0A36">
        <w:rPr>
          <w:color w:val="auto"/>
        </w:rPr>
        <w:t>short rotation</w:t>
      </w:r>
      <w:r w:rsidRPr="00C718B4">
        <w:rPr>
          <w:color w:val="auto"/>
        </w:rPr>
        <w:t xml:space="preserve">s to include small grains and forage legumes has received less attention compared to the continuous maize penalty, but has likewise been well-documented (Liebman et al., 2008; Stanger and Lauer, 2008; Coulter et al., 2011). </w:t>
      </w:r>
      <w:bookmarkStart w:id="0" w:name="_Hlk155875997"/>
      <w:r w:rsidRPr="00C718B4">
        <w:rPr>
          <w:color w:val="auto"/>
        </w:rPr>
        <w:t xml:space="preserve">To our knowledge the mechanisms </w:t>
      </w:r>
      <w:r w:rsidR="000A261A">
        <w:rPr>
          <w:color w:val="auto"/>
        </w:rPr>
        <w:t>driving the</w:t>
      </w:r>
      <w:r w:rsidRPr="00C718B4">
        <w:rPr>
          <w:color w:val="auto"/>
        </w:rPr>
        <w:t xml:space="preserve"> rotation effect remain uncertain</w:t>
      </w:r>
      <w:r w:rsidR="00190C24">
        <w:rPr>
          <w:color w:val="auto"/>
        </w:rPr>
        <w:t xml:space="preserve">, partially due to the </w:t>
      </w:r>
      <w:r w:rsidR="0070686F">
        <w:rPr>
          <w:color w:val="auto"/>
        </w:rPr>
        <w:t>complex</w:t>
      </w:r>
      <w:r w:rsidR="000A261A">
        <w:rPr>
          <w:color w:val="auto"/>
        </w:rPr>
        <w:t xml:space="preserve"> changes in management</w:t>
      </w:r>
      <w:r w:rsidR="00D857A7">
        <w:rPr>
          <w:color w:val="auto"/>
        </w:rPr>
        <w:t xml:space="preserve"> attendant to</w:t>
      </w:r>
      <w:r w:rsidR="000A261A">
        <w:rPr>
          <w:color w:val="auto"/>
        </w:rPr>
        <w:t xml:space="preserve"> extended rotations</w:t>
      </w:r>
      <w:r w:rsidR="00D857A7">
        <w:rPr>
          <w:color w:val="auto"/>
        </w:rPr>
        <w:t xml:space="preserve">, rendering it </w:t>
      </w:r>
      <w:r w:rsidR="00944434">
        <w:rPr>
          <w:color w:val="auto"/>
        </w:rPr>
        <w:t xml:space="preserve">difficult to </w:t>
      </w:r>
      <w:r w:rsidR="00D636E3">
        <w:rPr>
          <w:color w:val="auto"/>
        </w:rPr>
        <w:t xml:space="preserve">attribute </w:t>
      </w:r>
      <w:r w:rsidR="00944434">
        <w:rPr>
          <w:color w:val="auto"/>
        </w:rPr>
        <w:t xml:space="preserve">yield increases </w:t>
      </w:r>
      <w:r w:rsidR="00D636E3">
        <w:rPr>
          <w:color w:val="auto"/>
        </w:rPr>
        <w:t>to a particular driver</w:t>
      </w:r>
      <w:r w:rsidR="00944434">
        <w:rPr>
          <w:color w:val="auto"/>
        </w:rPr>
        <w:t xml:space="preserve">. </w:t>
      </w:r>
    </w:p>
    <w:p w14:paraId="29E16A1D" w14:textId="545EE1AE" w:rsidR="00CD0A36" w:rsidRDefault="00944434" w:rsidP="00CD0A36">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w:t>
      </w:r>
      <w:r>
        <w:rPr>
          <w:color w:val="auto"/>
        </w:rPr>
        <w:t xml:space="preserve">; </w:t>
      </w:r>
      <w:commentRangeStart w:id="1"/>
      <w:r>
        <w:rPr>
          <w:color w:val="auto"/>
        </w:rPr>
        <w:t>Thorup-Kristensen and Kirkegaard 2016; Thorup-Kristensen et al. 2020</w:t>
      </w:r>
      <w:commentRangeEnd w:id="1"/>
      <w:r w:rsidR="00D636E3">
        <w:rPr>
          <w:rStyle w:val="CommentReference"/>
          <w:rFonts w:eastAsiaTheme="minorHAnsi" w:cstheme="minorBidi"/>
          <w:color w:val="auto"/>
        </w:rPr>
        <w:commentReference w:id="1"/>
      </w:r>
      <w:r w:rsidRPr="00C718B4">
        <w:rPr>
          <w:color w:val="auto"/>
        </w:rPr>
        <w:t>).</w:t>
      </w:r>
      <w:r w:rsidR="0074704B">
        <w:rPr>
          <w:color w:val="auto"/>
        </w:rPr>
        <w:t xml:space="preserve"> It is therefore feasible that maize grown in extended rotations </w:t>
      </w:r>
      <w:r w:rsidR="00D857A7">
        <w:rPr>
          <w:color w:val="auto"/>
        </w:rPr>
        <w:t>could be</w:t>
      </w:r>
      <w:r w:rsidR="0074704B">
        <w:rPr>
          <w:color w:val="auto"/>
        </w:rPr>
        <w:t xml:space="preserve"> benefiting from this more favorable architecture ideotype. </w:t>
      </w:r>
      <w:r w:rsidR="00CD0A36">
        <w:rPr>
          <w:color w:val="auto"/>
        </w:rPr>
        <w:t xml:space="preserve">Many characteristics of extended rotations may promote deeper crop roots. </w:t>
      </w:r>
      <w:r w:rsidR="00EB0D51">
        <w:rPr>
          <w:color w:val="auto"/>
        </w:rPr>
        <w:t xml:space="preserve"> </w:t>
      </w:r>
      <w:r w:rsidR="0074704B" w:rsidRPr="00C718B4">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w:t>
      </w:r>
      <w:proofErr w:type="spellStart"/>
      <w:r w:rsidR="0074704B" w:rsidRPr="00C718B4">
        <w:rPr>
          <w:color w:val="auto"/>
        </w:rPr>
        <w:t>Hofmockel</w:t>
      </w:r>
      <w:proofErr w:type="spellEnd"/>
      <w:r w:rsidR="0074704B" w:rsidRPr="00C718B4">
        <w:rPr>
          <w:color w:val="auto"/>
        </w:rPr>
        <w:t xml:space="preserve">, 2017; </w:t>
      </w:r>
      <w:proofErr w:type="spellStart"/>
      <w:r w:rsidR="0074704B" w:rsidRPr="00C718B4">
        <w:rPr>
          <w:color w:val="auto"/>
        </w:rPr>
        <w:t>Osterholz</w:t>
      </w:r>
      <w:proofErr w:type="spellEnd"/>
      <w:r w:rsidR="0074704B" w:rsidRPr="00C718B4">
        <w:rPr>
          <w:color w:val="auto"/>
        </w:rPr>
        <w:t xml:space="preserve"> </w:t>
      </w:r>
      <w:r w:rsidR="0074704B" w:rsidRPr="00C718B4">
        <w:rPr>
          <w:color w:val="auto"/>
        </w:rPr>
        <w:lastRenderedPageBreak/>
        <w:t>et al., 2018; Poffenbarger et al., 2020; Baldwin-Kordick et al., 2022)</w:t>
      </w:r>
      <w:r w:rsidR="0074704B">
        <w:rPr>
          <w:color w:val="auto"/>
        </w:rPr>
        <w:t>, all of which may impact</w:t>
      </w:r>
      <w:r w:rsidR="00D636E3">
        <w:rPr>
          <w:color w:val="auto"/>
        </w:rPr>
        <w:t>,</w:t>
      </w:r>
      <w:r w:rsidR="0074704B">
        <w:rPr>
          <w:color w:val="auto"/>
        </w:rPr>
        <w:t xml:space="preserve"> or be impacted by</w:t>
      </w:r>
      <w:r w:rsidR="00D636E3">
        <w:rPr>
          <w:color w:val="auto"/>
        </w:rPr>
        <w:t>,</w:t>
      </w:r>
      <w:r w:rsidR="0074704B">
        <w:rPr>
          <w:color w:val="auto"/>
        </w:rPr>
        <w:t xml:space="preserve"> root architectures. </w:t>
      </w:r>
      <w:r w:rsidR="00D636E3">
        <w:rPr>
          <w:color w:val="auto"/>
        </w:rPr>
        <w:t xml:space="preserve">Indeed, </w:t>
      </w:r>
      <w:r w:rsidR="0074704B" w:rsidRPr="00C718B4">
        <w:rPr>
          <w:color w:val="auto"/>
        </w:rPr>
        <w:t xml:space="preserve">Lazicki et al. (2016) found differences in maize root distributions in plots with varying </w:t>
      </w:r>
      <w:r w:rsidR="00D857A7">
        <w:rPr>
          <w:color w:val="auto"/>
        </w:rPr>
        <w:t>rotation</w:t>
      </w:r>
      <w:r w:rsidR="0074704B" w:rsidRPr="00C718B4">
        <w:rPr>
          <w:color w:val="auto"/>
        </w:rPr>
        <w:t xml:space="preserve"> histories, but the data were limited to shallow depths</w:t>
      </w:r>
      <w:r w:rsidR="0033156A">
        <w:rPr>
          <w:color w:val="auto"/>
        </w:rPr>
        <w:t xml:space="preserve"> (0-20 cm)</w:t>
      </w:r>
      <w:r w:rsidR="0074704B" w:rsidRPr="00C718B4">
        <w:rPr>
          <w:color w:val="auto"/>
        </w:rPr>
        <w:t xml:space="preserve"> and did not control for previous crop root carryover, which </w:t>
      </w:r>
      <w:r w:rsidR="0033156A">
        <w:rPr>
          <w:color w:val="auto"/>
        </w:rPr>
        <w:t>may</w:t>
      </w:r>
      <w:r w:rsidR="0033156A" w:rsidRPr="00C718B4">
        <w:rPr>
          <w:color w:val="auto"/>
        </w:rPr>
        <w:t xml:space="preserve"> </w:t>
      </w:r>
      <w:r w:rsidR="0074704B" w:rsidRPr="00C718B4">
        <w:rPr>
          <w:color w:val="auto"/>
        </w:rPr>
        <w:t xml:space="preserve">impact interpretations (Hirte et al. 2017). </w:t>
      </w:r>
      <w:bookmarkEnd w:id="0"/>
    </w:p>
    <w:p w14:paraId="722EDAF7" w14:textId="0B76F045" w:rsidR="00FB6615" w:rsidRPr="00C718B4" w:rsidRDefault="00FB6615" w:rsidP="000D38D5">
      <w:pPr>
        <w:pStyle w:val="Body"/>
        <w:ind w:firstLine="360"/>
        <w:rPr>
          <w:color w:val="auto"/>
        </w:rPr>
      </w:pPr>
      <w:r w:rsidRPr="00C718B4">
        <w:rPr>
          <w:color w:val="auto"/>
        </w:rPr>
        <w:t xml:space="preserve">We hypothesized that maize grown in </w:t>
      </w:r>
      <w:r w:rsidR="00CD0A36">
        <w:rPr>
          <w:color w:val="auto"/>
        </w:rPr>
        <w:t>extended rotation</w:t>
      </w:r>
      <w:r w:rsidRPr="00C718B4">
        <w:rPr>
          <w:color w:val="auto"/>
        </w:rPr>
        <w:t xml:space="preserve">s develops a </w:t>
      </w:r>
      <w:r w:rsidR="00D857A7">
        <w:rPr>
          <w:color w:val="auto"/>
        </w:rPr>
        <w:t xml:space="preserve">deeper </w:t>
      </w:r>
      <w:r w:rsidRPr="00C718B4">
        <w:rPr>
          <w:color w:val="auto"/>
        </w:rPr>
        <w:t xml:space="preserve">root structure with less </w:t>
      </w:r>
      <w:r w:rsidR="00D636E3">
        <w:rPr>
          <w:color w:val="auto"/>
        </w:rPr>
        <w:t xml:space="preserve">biomass </w:t>
      </w:r>
      <w:r w:rsidRPr="00C718B4">
        <w:rPr>
          <w:color w:val="auto"/>
        </w:rPr>
        <w:t xml:space="preserve">investment compared to the </w:t>
      </w:r>
      <w:r w:rsidR="00CD0A36">
        <w:rPr>
          <w:color w:val="auto"/>
        </w:rPr>
        <w:t>short rotation</w:t>
      </w:r>
      <w:r w:rsidR="00B37EA7">
        <w:rPr>
          <w:color w:val="auto"/>
        </w:rPr>
        <w:t>, and that these differences would be correlated with differences in grain production</w:t>
      </w:r>
      <w:r w:rsidRPr="00C718B4">
        <w:rPr>
          <w:color w:val="auto"/>
        </w:rPr>
        <w:t xml:space="preserve">. To test this hypothesis, we made the following measurements in the maize phase of </w:t>
      </w:r>
      <w:r w:rsidR="0033156A">
        <w:rPr>
          <w:color w:val="auto"/>
        </w:rPr>
        <w:t>short</w:t>
      </w:r>
      <w:r w:rsidR="0033156A" w:rsidRPr="00C718B4">
        <w:rPr>
          <w:color w:val="auto"/>
        </w:rPr>
        <w:t xml:space="preserve"> </w:t>
      </w:r>
      <w:r w:rsidRPr="00C718B4">
        <w:rPr>
          <w:color w:val="auto"/>
        </w:rPr>
        <w:t>(maize</w:t>
      </w:r>
      <w:r w:rsidR="00B37EA7">
        <w:rPr>
          <w:color w:val="auto"/>
        </w:rPr>
        <w:t>/</w:t>
      </w:r>
      <w:r w:rsidRPr="00C718B4">
        <w:rPr>
          <w:color w:val="auto"/>
        </w:rPr>
        <w:t xml:space="preserve">soybean) and </w:t>
      </w:r>
      <w:r w:rsidR="0033156A">
        <w:rPr>
          <w:color w:val="auto"/>
        </w:rPr>
        <w:t>extended</w:t>
      </w:r>
      <w:r w:rsidR="0033156A" w:rsidRPr="00C718B4">
        <w:rPr>
          <w:color w:val="auto"/>
        </w:rPr>
        <w:t xml:space="preserve"> </w:t>
      </w:r>
      <w:r w:rsidRPr="00C718B4">
        <w:rPr>
          <w:color w:val="auto"/>
        </w:rPr>
        <w:t>(maize</w:t>
      </w:r>
      <w:r w:rsidR="00B37EA7">
        <w:rPr>
          <w:color w:val="auto"/>
        </w:rPr>
        <w:t>/</w:t>
      </w:r>
      <w:r w:rsidRPr="00C718B4">
        <w:rPr>
          <w:color w:val="auto"/>
        </w:rPr>
        <w:t>soybean</w:t>
      </w:r>
      <w:r w:rsidR="00B37EA7">
        <w:rPr>
          <w:color w:val="auto"/>
        </w:rPr>
        <w:t>/</w:t>
      </w:r>
      <w:r w:rsidRPr="00C718B4">
        <w:rPr>
          <w:color w:val="auto"/>
        </w:rPr>
        <w:t>oats</w:t>
      </w:r>
      <w:r w:rsidR="00B37EA7">
        <w:rPr>
          <w:color w:val="auto"/>
        </w:rPr>
        <w:t>-</w:t>
      </w:r>
      <w:r w:rsidRPr="00C718B4">
        <w:rPr>
          <w:color w:val="auto"/>
        </w:rPr>
        <w:t>alfalfa</w:t>
      </w:r>
      <w:r w:rsidR="00B37EA7">
        <w:rPr>
          <w:color w:val="auto"/>
        </w:rPr>
        <w:t>/</w:t>
      </w:r>
      <w:r w:rsidRPr="00C718B4">
        <w:rPr>
          <w:color w:val="auto"/>
        </w:rPr>
        <w:t>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2B2ADA47" w:rsidR="00FB6615" w:rsidRPr="00C718B4" w:rsidRDefault="00FB6615" w:rsidP="00FB6615">
      <w:pPr>
        <w:pStyle w:val="Body"/>
        <w:numPr>
          <w:ilvl w:val="0"/>
          <w:numId w:val="28"/>
        </w:numPr>
        <w:rPr>
          <w:color w:val="auto"/>
        </w:rPr>
      </w:pPr>
      <w:r w:rsidRPr="00C718B4">
        <w:rPr>
          <w:color w:val="auto"/>
        </w:rPr>
        <w:t>Maize root biomass</w:t>
      </w:r>
      <w:r w:rsidR="000E20C6">
        <w:rPr>
          <w:color w:val="auto"/>
        </w:rPr>
        <w:t xml:space="preserve"> from 0-60 cm soil depths</w:t>
      </w:r>
      <w:r w:rsidRPr="00C718B4">
        <w:rPr>
          <w:color w:val="auto"/>
        </w:rPr>
        <w:t xml:space="preserve">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proofErr w:type="spellStart"/>
      <w:r w:rsidR="00FD7744" w:rsidRPr="00C718B4">
        <w:rPr>
          <w:color w:val="auto"/>
        </w:rPr>
        <w:t>M</w:t>
      </w:r>
      <w:r w:rsidR="001F6543" w:rsidRPr="00C718B4">
        <w:rPr>
          <w:color w:val="auto"/>
        </w:rPr>
        <w:t>ollisols</w:t>
      </w:r>
      <w:proofErr w:type="spellEnd"/>
      <w:r w:rsidR="001F6543" w:rsidRPr="00C718B4">
        <w:rPr>
          <w:color w:val="auto"/>
        </w:rPr>
        <w:t xml:space="preserve">. </w:t>
      </w:r>
      <w:r w:rsidRPr="00C718B4">
        <w:rPr>
          <w:color w:val="auto"/>
        </w:rPr>
        <w:t xml:space="preserve">Before the initiation of the </w:t>
      </w:r>
      <w:r w:rsidRPr="00C718B4">
        <w:rPr>
          <w:color w:val="auto"/>
        </w:rPr>
        <w:lastRenderedPageBreak/>
        <w:t>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w:t>
      </w:r>
      <w:proofErr w:type="spellStart"/>
      <w:r w:rsidRPr="00C718B4">
        <w:rPr>
          <w:color w:val="auto"/>
        </w:rPr>
        <w:t>Mesonet</w:t>
      </w:r>
      <w:proofErr w:type="spellEnd"/>
      <w:r w:rsidRPr="00C718B4">
        <w:rPr>
          <w:color w:val="auto"/>
        </w:rPr>
        <w:t>, 2021).</w:t>
      </w:r>
    </w:p>
    <w:p w14:paraId="4CB87863" w14:textId="78B0F777" w:rsidR="008C4354" w:rsidRPr="00C718B4" w:rsidRDefault="008C4354" w:rsidP="008C4354">
      <w:pPr>
        <w:pStyle w:val="Heading2"/>
      </w:pPr>
      <w:r w:rsidRPr="00C718B4">
        <w:t>Sampling</w:t>
      </w:r>
    </w:p>
    <w:p w14:paraId="4B7C7F4F" w14:textId="07C38EED" w:rsidR="008C4354" w:rsidRDefault="008C4354" w:rsidP="008C4354">
      <w:pPr>
        <w:pStyle w:val="Body"/>
        <w:ind w:firstLine="0"/>
        <w:rPr>
          <w:color w:val="auto"/>
        </w:rPr>
      </w:pPr>
      <w:r w:rsidRPr="00C718B4">
        <w:rPr>
          <w:color w:val="auto"/>
        </w:rPr>
        <w:t>This study utilized two of the three maize-based rotations present in the larger study: a 2-year rotation of maize</w:t>
      </w:r>
      <w:r w:rsidR="00B37EA7">
        <w:rPr>
          <w:color w:val="auto"/>
        </w:rPr>
        <w:t>/</w:t>
      </w:r>
      <w:r w:rsidRPr="00C718B4">
        <w:rPr>
          <w:color w:val="auto"/>
        </w:rPr>
        <w:t xml:space="preserve">soybean (hereafter the </w:t>
      </w:r>
      <w:r w:rsidR="00CD0A36">
        <w:rPr>
          <w:color w:val="auto"/>
        </w:rPr>
        <w:t>short rotation</w:t>
      </w:r>
      <w:r w:rsidRPr="00C718B4">
        <w:rPr>
          <w:color w:val="auto"/>
        </w:rPr>
        <w:t>), and a 4-year rotation of maize</w:t>
      </w:r>
      <w:r w:rsidR="00B37EA7">
        <w:rPr>
          <w:color w:val="auto"/>
        </w:rPr>
        <w:t>/</w:t>
      </w:r>
      <w:r w:rsidRPr="00C718B4">
        <w:rPr>
          <w:color w:val="auto"/>
        </w:rPr>
        <w:t>soybean</w:t>
      </w:r>
      <w:r w:rsidR="00B37EA7">
        <w:rPr>
          <w:color w:val="auto"/>
        </w:rPr>
        <w:t>/</w:t>
      </w:r>
      <w:r w:rsidRPr="00C718B4">
        <w:rPr>
          <w:color w:val="auto"/>
        </w:rPr>
        <w:t>oat</w:t>
      </w:r>
      <w:r w:rsidR="00B37EA7">
        <w:rPr>
          <w:color w:val="auto"/>
        </w:rPr>
        <w:t>-</w:t>
      </w:r>
      <w:r w:rsidRPr="00C718B4">
        <w:rPr>
          <w:color w:val="auto"/>
        </w:rPr>
        <w:t>alfalfa</w:t>
      </w:r>
      <w:r w:rsidR="00B37EA7">
        <w:rPr>
          <w:color w:val="auto"/>
        </w:rPr>
        <w:t>/</w:t>
      </w:r>
      <w:r w:rsidRPr="00C718B4">
        <w:rPr>
          <w:color w:val="auto"/>
        </w:rPr>
        <w:t xml:space="preserve">alfalfa that periodically received composted cattle manure (hereafter the </w:t>
      </w:r>
      <w:r w:rsidR="00CD0A36">
        <w:rPr>
          <w:color w:val="auto"/>
        </w:rPr>
        <w:t>extended rotation</w:t>
      </w:r>
      <w:r w:rsidRPr="00C718B4">
        <w:rPr>
          <w:color w:val="auto"/>
        </w:rPr>
        <w:t xml:space="preserve">).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75FF14B6" w14:textId="77777777" w:rsidR="00B37EA7" w:rsidRDefault="00B37EA7" w:rsidP="008C4354">
      <w:pPr>
        <w:pStyle w:val="CaptionSpecAPA"/>
        <w:spacing w:line="480" w:lineRule="auto"/>
        <w:rPr>
          <w:color w:val="auto"/>
        </w:rPr>
      </w:pPr>
    </w:p>
    <w:p w14:paraId="0EA3A804" w14:textId="77777777" w:rsidR="00B37EA7" w:rsidRDefault="00B37EA7" w:rsidP="008C4354">
      <w:pPr>
        <w:pStyle w:val="CaptionSpecAPA"/>
        <w:spacing w:line="480" w:lineRule="auto"/>
        <w:rPr>
          <w:color w:val="auto"/>
        </w:rPr>
      </w:pPr>
    </w:p>
    <w:p w14:paraId="63B5BB45" w14:textId="77777777" w:rsidR="00B37EA7" w:rsidRDefault="00B37EA7" w:rsidP="008C4354">
      <w:pPr>
        <w:pStyle w:val="CaptionSpecAPA"/>
        <w:spacing w:line="480" w:lineRule="auto"/>
        <w:rPr>
          <w:color w:val="auto"/>
        </w:rPr>
      </w:pPr>
    </w:p>
    <w:p w14:paraId="32DFF702" w14:textId="77777777" w:rsidR="00B37EA7" w:rsidRDefault="00B37EA7" w:rsidP="008C4354">
      <w:pPr>
        <w:pStyle w:val="CaptionSpecAPA"/>
        <w:spacing w:line="480" w:lineRule="auto"/>
        <w:rPr>
          <w:color w:val="auto"/>
        </w:rPr>
      </w:pPr>
    </w:p>
    <w:p w14:paraId="7185CD11" w14:textId="0B03DE4B" w:rsidR="008C4354" w:rsidRPr="00C718B4" w:rsidRDefault="008C4354" w:rsidP="008C4354">
      <w:pPr>
        <w:pStyle w:val="CaptionSpecAPA"/>
        <w:spacing w:line="480" w:lineRule="auto"/>
        <w:rPr>
          <w:color w:val="auto"/>
        </w:rPr>
      </w:pPr>
      <w:r w:rsidRPr="00C718B4">
        <w:rPr>
          <w:color w:val="auto"/>
        </w:rPr>
        <w:lastRenderedPageBreak/>
        <w:t xml:space="preserve"> </w:t>
      </w:r>
      <w:bookmarkStart w:id="2" w:name="_Ref79572340"/>
      <w:bookmarkStart w:id="3"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00075F49">
        <w:rPr>
          <w:noProof/>
          <w:color w:val="auto"/>
        </w:rPr>
        <w:t>1</w:t>
      </w:r>
      <w:r w:rsidRPr="00C718B4">
        <w:rPr>
          <w:noProof/>
          <w:color w:val="auto"/>
        </w:rPr>
        <w:fldChar w:fldCharType="end"/>
      </w:r>
      <w:bookmarkEnd w:id="2"/>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3"/>
      <w:r w:rsidR="00CB207F" w:rsidRPr="00C718B4">
        <w:rPr>
          <w:color w:val="auto"/>
        </w:rPr>
        <w:t xml:space="preserve">s </w:t>
      </w:r>
      <w:r w:rsidR="00B37EA7">
        <w:rPr>
          <w:color w:val="auto"/>
        </w:rPr>
        <w:t xml:space="preserve">housing </w:t>
      </w:r>
      <w:r w:rsidR="00CB207F" w:rsidRPr="00C718B4">
        <w:rPr>
          <w:color w:val="auto"/>
        </w:rPr>
        <w:t xml:space="preserve">the maize phase (bolded) sampled in this study; for more details see Liebman et al. 2008 and Hunt et al. </w:t>
      </w:r>
      <w:proofErr w:type="gramStart"/>
      <w:r w:rsidR="00CB207F" w:rsidRPr="00C718B4">
        <w:rPr>
          <w:color w:val="auto"/>
        </w:rPr>
        <w:t>2020</w:t>
      </w:r>
      <w:proofErr w:type="gramEnd"/>
    </w:p>
    <w:tbl>
      <w:tblPr>
        <w:tblW w:w="0" w:type="auto"/>
        <w:tblLook w:val="04A0" w:firstRow="1" w:lastRow="0" w:firstColumn="1" w:lastColumn="0" w:noHBand="0" w:noVBand="1"/>
      </w:tblPr>
      <w:tblGrid>
        <w:gridCol w:w="1665"/>
        <w:gridCol w:w="1395"/>
        <w:gridCol w:w="3197"/>
        <w:gridCol w:w="3103"/>
      </w:tblGrid>
      <w:tr w:rsidR="00C718B4" w:rsidRPr="00C718B4"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395"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C718B4" w:rsidRDefault="00483379" w:rsidP="00816798">
            <w:pPr>
              <w:spacing w:after="0"/>
            </w:pPr>
            <w:r w:rsidRPr="00C718B4">
              <w:t>S</w:t>
            </w:r>
            <w:r>
              <w:t>hort</w:t>
            </w:r>
            <w:r w:rsidRPr="00C718B4">
              <w:t xml:space="preserve"> </w:t>
            </w:r>
            <w:r w:rsidR="008C4354" w:rsidRPr="00C718B4">
              <w:t>2-year</w:t>
            </w:r>
          </w:p>
        </w:tc>
        <w:tc>
          <w:tcPr>
            <w:tcW w:w="1395" w:type="dxa"/>
            <w:tcBorders>
              <w:top w:val="single" w:sz="4" w:space="0" w:color="auto"/>
            </w:tcBorders>
            <w:shd w:val="clear" w:color="auto" w:fill="auto"/>
          </w:tcPr>
          <w:p w14:paraId="70BD9F33" w14:textId="54B6B9D6" w:rsidR="008C4354" w:rsidRPr="00C718B4" w:rsidRDefault="008C4354" w:rsidP="00816798">
            <w:pPr>
              <w:spacing w:after="0"/>
            </w:pPr>
            <w:r w:rsidRPr="00C718B4">
              <w:t>Soybean</w:t>
            </w:r>
            <w:r w:rsidR="00B37EA7">
              <w:t>/</w:t>
            </w:r>
            <w:r w:rsidR="008D0AF1">
              <w:t xml:space="preserve"> </w:t>
            </w:r>
            <w:r w:rsidRPr="00C718B4">
              <w:rPr>
                <w:b/>
              </w:rPr>
              <w:t>Maize</w:t>
            </w:r>
          </w:p>
        </w:tc>
        <w:tc>
          <w:tcPr>
            <w:tcW w:w="319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103"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8D0AF1">
        <w:tc>
          <w:tcPr>
            <w:tcW w:w="1665" w:type="dxa"/>
            <w:tcBorders>
              <w:bottom w:val="single" w:sz="4" w:space="0" w:color="auto"/>
            </w:tcBorders>
            <w:shd w:val="clear" w:color="auto" w:fill="auto"/>
          </w:tcPr>
          <w:p w14:paraId="5AA226FB" w14:textId="23D488D7" w:rsidR="008C4354" w:rsidRPr="00C718B4" w:rsidRDefault="00483379" w:rsidP="00816798">
            <w:pPr>
              <w:spacing w:after="0"/>
            </w:pPr>
            <w:r>
              <w:t>Extended</w:t>
            </w:r>
            <w:r w:rsidRPr="00C718B4">
              <w:t xml:space="preserve"> </w:t>
            </w:r>
            <w:r w:rsidR="008C4354" w:rsidRPr="00C718B4">
              <w:t>4-year</w:t>
            </w:r>
          </w:p>
        </w:tc>
        <w:tc>
          <w:tcPr>
            <w:tcW w:w="1395" w:type="dxa"/>
            <w:tcBorders>
              <w:bottom w:val="single" w:sz="4" w:space="0" w:color="auto"/>
            </w:tcBorders>
            <w:shd w:val="clear" w:color="auto" w:fill="auto"/>
          </w:tcPr>
          <w:p w14:paraId="38D6C483" w14:textId="17B406A6" w:rsidR="00B37EA7" w:rsidRDefault="008C4354" w:rsidP="008D0AF1">
            <w:pPr>
              <w:spacing w:after="0"/>
              <w:contextualSpacing/>
            </w:pPr>
            <w:r w:rsidRPr="00C718B4">
              <w:t>Soybean</w:t>
            </w:r>
            <w:r w:rsidR="00B37EA7">
              <w:t>/</w:t>
            </w:r>
            <w:r w:rsidR="008D0AF1">
              <w:t xml:space="preserve"> </w:t>
            </w:r>
          </w:p>
          <w:p w14:paraId="3340D997" w14:textId="706FD3FC" w:rsidR="00B37EA7" w:rsidRDefault="008C4354" w:rsidP="008D0AF1">
            <w:pPr>
              <w:spacing w:after="0"/>
              <w:contextualSpacing/>
            </w:pPr>
            <w:r w:rsidRPr="00C718B4">
              <w:t>Oat</w:t>
            </w:r>
            <w:r w:rsidR="00B37EA7">
              <w:t>-</w:t>
            </w:r>
            <w:r w:rsidRPr="00C718B4">
              <w:t>Alfalfa</w:t>
            </w:r>
            <w:r w:rsidR="00B37EA7">
              <w:t>/</w:t>
            </w:r>
            <w:r w:rsidR="008D0AF1">
              <w:t xml:space="preserve"> </w:t>
            </w:r>
          </w:p>
          <w:p w14:paraId="19BE52BD" w14:textId="0D2467E8" w:rsidR="008C4354" w:rsidRPr="00C718B4" w:rsidRDefault="008C4354" w:rsidP="008D0AF1">
            <w:pPr>
              <w:spacing w:after="0"/>
              <w:contextualSpacing/>
            </w:pPr>
            <w:r w:rsidRPr="00C718B4">
              <w:t>Alfalfa</w:t>
            </w:r>
            <w:r w:rsidR="00B37EA7">
              <w:t>/</w:t>
            </w:r>
            <w:r w:rsidR="008D0AF1">
              <w:t xml:space="preserve"> </w:t>
            </w:r>
          </w:p>
          <w:p w14:paraId="3578D130" w14:textId="77777777" w:rsidR="008C4354" w:rsidRPr="00C718B4" w:rsidRDefault="008C4354" w:rsidP="008D0AF1">
            <w:pPr>
              <w:spacing w:after="0"/>
              <w:contextualSpacing/>
            </w:pPr>
            <w:r w:rsidRPr="00C718B4">
              <w:rPr>
                <w:b/>
              </w:rPr>
              <w:t>Maize</w:t>
            </w:r>
          </w:p>
        </w:tc>
        <w:tc>
          <w:tcPr>
            <w:tcW w:w="319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103"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67E3FE59"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proofErr w:type="spellStart"/>
      <w:r w:rsidRPr="00C718B4">
        <w:rPr>
          <w:i/>
          <w:iCs/>
          <w:color w:val="auto"/>
        </w:rPr>
        <w:t>tidyverse</w:t>
      </w:r>
      <w:proofErr w:type="spellEnd"/>
      <w:r w:rsidRPr="00C718B4">
        <w:rPr>
          <w:color w:val="auto"/>
        </w:rPr>
        <w:t xml:space="preserve"> suite of packages (Wickham et al., 2019) or JMP Pro 15.0 (SAS Institute, Cary, North Carolina, USA). Additional R packages were used for specific analyses as described below. Significance </w:t>
      </w:r>
      <w:r w:rsidR="008D0AF1">
        <w:rPr>
          <w:color w:val="auto"/>
        </w:rPr>
        <w:t xml:space="preserve">thresholds </w:t>
      </w:r>
      <w:r w:rsidRPr="00C718B4">
        <w:rPr>
          <w:color w:val="auto"/>
        </w:rPr>
        <w:t xml:space="preserve">for statistical tests was set at </w:t>
      </w:r>
      <w:r w:rsidR="008D0AF1">
        <w:rPr>
          <w:color w:val="auto"/>
        </w:rPr>
        <w:t>p</w:t>
      </w:r>
      <w:r w:rsidRPr="00C718B4">
        <w:rPr>
          <w:color w:val="auto"/>
        </w:rPr>
        <w:t xml:space="preserve">=0.05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r w:rsidR="005C07E2">
        <w:rPr>
          <w:color w:val="auto"/>
        </w:rPr>
        <w:lastRenderedPageBreak/>
        <w:t>All data used in this manuscript is available in csv format and as an R package available for download (</w:t>
      </w:r>
      <w:hyperlink r:id="rId13" w:history="1">
        <w:r w:rsidR="005C07E2" w:rsidRPr="00556FBE">
          <w:rPr>
            <w:rStyle w:val="Hyperlink"/>
          </w:rPr>
          <w:t>https://github.com/vanichols/maRsden</w:t>
        </w:r>
      </w:hyperlink>
      <w:r w:rsidR="005C07E2">
        <w:rPr>
          <w:color w:val="auto"/>
        </w:rPr>
        <w:t xml:space="preserve">). </w:t>
      </w:r>
      <w:r w:rsidR="00FD7744" w:rsidRPr="00C718B4">
        <w:rPr>
          <w:color w:val="auto"/>
        </w:rPr>
        <w:t xml:space="preserve">The R code used </w:t>
      </w:r>
      <w:r w:rsidR="00697F55">
        <w:rPr>
          <w:color w:val="auto"/>
        </w:rPr>
        <w:t>to perform</w:t>
      </w:r>
      <w:r w:rsidR="00FD7744" w:rsidRPr="00C718B4">
        <w:rPr>
          <w:color w:val="auto"/>
        </w:rPr>
        <w:t xml:space="preserve"> these analyses</w:t>
      </w:r>
      <w:r w:rsidR="00697F55">
        <w:rPr>
          <w:color w:val="auto"/>
        </w:rPr>
        <w:t xml:space="preserve"> and create </w:t>
      </w:r>
      <w:r w:rsidR="00B6496D">
        <w:rPr>
          <w:color w:val="auto"/>
        </w:rPr>
        <w:t>manuscript figures</w:t>
      </w:r>
      <w:r w:rsidR="00FD7744" w:rsidRPr="00C718B4">
        <w:rPr>
          <w:color w:val="auto"/>
        </w:rPr>
        <w:t xml:space="preserve"> is available </w:t>
      </w:r>
      <w:r w:rsidR="00196245" w:rsidRPr="00C718B4">
        <w:rPr>
          <w:color w:val="auto"/>
        </w:rPr>
        <w:t>in a</w:t>
      </w:r>
      <w:r w:rsidR="00FD7744" w:rsidRPr="00C718B4">
        <w:rPr>
          <w:color w:val="auto"/>
        </w:rPr>
        <w:t xml:space="preserve"> </w:t>
      </w:r>
      <w:r w:rsidR="00B6496D">
        <w:rPr>
          <w:color w:val="auto"/>
        </w:rPr>
        <w:t xml:space="preserve">public </w:t>
      </w:r>
      <w:proofErr w:type="spellStart"/>
      <w:r w:rsidR="00FD7744" w:rsidRPr="00C718B4">
        <w:rPr>
          <w:color w:val="auto"/>
        </w:rPr>
        <w:t>Github</w:t>
      </w:r>
      <w:proofErr w:type="spellEnd"/>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1EA4BA8E" w:rsidR="008C4354" w:rsidRPr="00C718B4" w:rsidRDefault="008C4354" w:rsidP="008C4354">
      <w:pPr>
        <w:pStyle w:val="Body"/>
        <w:rPr>
          <w:color w:val="auto"/>
        </w:rPr>
      </w:pPr>
      <w:r w:rsidRPr="00C718B4">
        <w:rPr>
          <w:color w:val="auto"/>
        </w:rPr>
        <w:t>The effect of rotation treatment (</w:t>
      </w:r>
      <w:r w:rsidR="00483379">
        <w:rPr>
          <w:color w:val="auto"/>
        </w:rPr>
        <w:t>short, extended</w:t>
      </w:r>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proofErr w:type="spellStart"/>
      <w:r w:rsidRPr="00C718B4">
        <w:rPr>
          <w:i/>
          <w:iCs/>
          <w:color w:val="auto"/>
        </w:rPr>
        <w:t>emmeans</w:t>
      </w:r>
      <w:proofErr w:type="spellEnd"/>
      <w:r w:rsidRPr="00C718B4">
        <w:rPr>
          <w:color w:val="auto"/>
        </w:rPr>
        <w:t xml:space="preserve"> (Lenth et al., 2018) and </w:t>
      </w:r>
      <w:proofErr w:type="spellStart"/>
      <w:r w:rsidRPr="00C718B4">
        <w:rPr>
          <w:i/>
          <w:iCs/>
          <w:color w:val="auto"/>
        </w:rPr>
        <w:t>lmerTest</w:t>
      </w:r>
      <w:proofErr w:type="spellEnd"/>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C718B4">
        <w:rPr>
          <w:i/>
          <w:iCs/>
          <w:color w:val="auto"/>
        </w:rPr>
        <w:t>nlraa</w:t>
      </w:r>
      <w:proofErr w:type="spellEnd"/>
      <w:r w:rsidRPr="00C718B4">
        <w:rPr>
          <w:color w:val="auto"/>
        </w:rPr>
        <w:t xml:space="preserve"> package (Miguez, 2021). We tried several non-linear models fit to both the raw data and the data filtered to remove measurements taken after the season’s maximum depth had been reached (</w:t>
      </w:r>
      <w:r w:rsidRPr="000D38D5">
        <w:rPr>
          <w:b/>
          <w:bCs/>
          <w:color w:val="auto"/>
        </w:rPr>
        <w:t>Figure S1</w:t>
      </w:r>
      <w:r w:rsidRPr="00C718B4">
        <w:rPr>
          <w:color w:val="auto"/>
        </w:rPr>
        <w:t>). We found a three-parameter logistic curve (</w:t>
      </w:r>
      <w:proofErr w:type="spellStart"/>
      <w:r w:rsidRPr="00C718B4">
        <w:rPr>
          <w:color w:val="auto"/>
        </w:rPr>
        <w:t>Archontoulis</w:t>
      </w:r>
      <w:proofErr w:type="spellEnd"/>
      <w:r w:rsidRPr="00C718B4">
        <w:rPr>
          <w:color w:val="auto"/>
        </w:rPr>
        <w:t xml:space="preserve">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lastRenderedPageBreak/>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proofErr w:type="spellStart"/>
      <w:proofErr w:type="gramStart"/>
      <w:r w:rsidRPr="00C718B4">
        <w:rPr>
          <w:i/>
          <w:iCs/>
          <w:color w:val="auto"/>
        </w:rPr>
        <w:t>rootdepth</w:t>
      </w:r>
      <w:proofErr w:type="spellEnd"/>
      <w:r w:rsidRPr="00C718B4">
        <w:rPr>
          <w:i/>
          <w:iCs/>
          <w:color w:val="auto"/>
        </w:rPr>
        <w:t>(</w:t>
      </w:r>
      <w:proofErr w:type="gramEnd"/>
      <w:r w:rsidRPr="00C718B4">
        <w:rPr>
          <w:i/>
          <w:iCs/>
          <w:color w:val="auto"/>
        </w:rPr>
        <w:t>GDD)</w:t>
      </w:r>
      <w:r w:rsidRPr="00C718B4">
        <w:rPr>
          <w:color w:val="auto"/>
        </w:rPr>
        <w:t xml:space="preserve"> is the maximum rooting depth at a given cumulative GDD after planting and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are estimated parameters. </w:t>
      </w:r>
      <w:proofErr w:type="spellStart"/>
      <w:r w:rsidRPr="00C718B4">
        <w:rPr>
          <w:i/>
          <w:iCs/>
          <w:color w:val="auto"/>
        </w:rPr>
        <w:t>A</w:t>
      </w:r>
      <w:r w:rsidRPr="00C718B4">
        <w:rPr>
          <w:i/>
          <w:iCs/>
          <w:color w:val="auto"/>
          <w:vertAlign w:val="subscript"/>
        </w:rPr>
        <w:t>sym</w:t>
      </w:r>
      <w:proofErr w:type="spellEnd"/>
      <w:r w:rsidRPr="00C718B4">
        <w:rPr>
          <w:color w:val="auto"/>
        </w:rPr>
        <w:t xml:space="preserve"> represents the maximum rooting depth achieved, </w:t>
      </w:r>
      <w:proofErr w:type="spellStart"/>
      <w:r w:rsidRPr="00C718B4">
        <w:rPr>
          <w:i/>
          <w:iCs/>
          <w:color w:val="auto"/>
        </w:rPr>
        <w:t>x</w:t>
      </w:r>
      <w:r w:rsidRPr="00C718B4">
        <w:rPr>
          <w:i/>
          <w:iCs/>
          <w:color w:val="auto"/>
          <w:vertAlign w:val="subscript"/>
        </w:rPr>
        <w:t>mid</w:t>
      </w:r>
      <w:proofErr w:type="spellEnd"/>
      <w:r w:rsidRPr="00C718B4">
        <w:rPr>
          <w:color w:val="auto"/>
        </w:rPr>
        <w:t xml:space="preserve"> represents the cumulative GDD value at which half of the maximum rooting depth was achieved, and </w:t>
      </w:r>
      <w:proofErr w:type="spellStart"/>
      <w:r w:rsidRPr="00C718B4">
        <w:rPr>
          <w:i/>
          <w:iCs/>
          <w:color w:val="auto"/>
        </w:rPr>
        <w:t>scal</w:t>
      </w:r>
      <w:proofErr w:type="spellEnd"/>
      <w:r w:rsidRPr="00C718B4">
        <w:rPr>
          <w:color w:val="auto"/>
        </w:rPr>
        <w:t xml:space="preserve"> describes the steepness of the curve (Miguez et al., 2018). We found the best model fit incorporated a fixed effect of rotation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scal</w:t>
      </w:r>
      <w:proofErr w:type="spellEnd"/>
      <w:r w:rsidRPr="00C718B4">
        <w:rPr>
          <w:color w:val="auto"/>
        </w:rPr>
        <w:t xml:space="preserve">, and </w:t>
      </w:r>
      <w:proofErr w:type="spellStart"/>
      <w:r w:rsidRPr="00C718B4">
        <w:rPr>
          <w:i/>
          <w:iCs/>
          <w:color w:val="auto"/>
        </w:rPr>
        <w:t>x</w:t>
      </w:r>
      <w:r w:rsidRPr="00C718B4">
        <w:rPr>
          <w:i/>
          <w:iCs/>
          <w:color w:val="auto"/>
          <w:vertAlign w:val="subscript"/>
        </w:rPr>
        <w:t>mid</w:t>
      </w:r>
      <w:proofErr w:type="spellEnd"/>
      <w:r w:rsidRPr="00C718B4">
        <w:rPr>
          <w:color w:val="auto"/>
        </w:rPr>
        <w:t xml:space="preserve">; a random effect of a year-factor on </w:t>
      </w:r>
      <w:proofErr w:type="spellStart"/>
      <w:r w:rsidRPr="00C718B4">
        <w:rPr>
          <w:i/>
          <w:iCs/>
          <w:color w:val="auto"/>
        </w:rPr>
        <w:t>A</w:t>
      </w:r>
      <w:r w:rsidRPr="00C718B4">
        <w:rPr>
          <w:i/>
          <w:iCs/>
          <w:color w:val="auto"/>
          <w:vertAlign w:val="subscript"/>
        </w:rPr>
        <w:t>sym</w:t>
      </w:r>
      <w:proofErr w:type="spellEnd"/>
      <w:r w:rsidRPr="00C718B4">
        <w:rPr>
          <w:color w:val="auto"/>
        </w:rPr>
        <w:t xml:space="preserve">, </w:t>
      </w:r>
      <w:proofErr w:type="spellStart"/>
      <w:r w:rsidRPr="00C718B4">
        <w:rPr>
          <w:i/>
          <w:iCs/>
          <w:color w:val="auto"/>
        </w:rPr>
        <w:t>x</w:t>
      </w:r>
      <w:r w:rsidRPr="00C718B4">
        <w:rPr>
          <w:i/>
          <w:iCs/>
          <w:color w:val="auto"/>
          <w:vertAlign w:val="subscript"/>
        </w:rPr>
        <w:t>mid</w:t>
      </w:r>
      <w:proofErr w:type="spellEnd"/>
      <w:r w:rsidRPr="00C718B4">
        <w:rPr>
          <w:color w:val="auto"/>
        </w:rPr>
        <w:t xml:space="preserve">, and </w:t>
      </w:r>
      <w:proofErr w:type="spellStart"/>
      <w:r w:rsidRPr="00C718B4">
        <w:rPr>
          <w:i/>
          <w:iCs/>
          <w:color w:val="auto"/>
        </w:rPr>
        <w:t>scal</w:t>
      </w:r>
      <w:proofErr w:type="spellEnd"/>
      <w:r w:rsidRPr="00C718B4">
        <w:rPr>
          <w:color w:val="auto"/>
        </w:rPr>
        <w:t xml:space="preserve">; a random effect of block on </w:t>
      </w:r>
      <w:proofErr w:type="spellStart"/>
      <w:r w:rsidRPr="00C718B4">
        <w:rPr>
          <w:i/>
          <w:iCs/>
          <w:color w:val="auto"/>
        </w:rPr>
        <w:t>A</w:t>
      </w:r>
      <w:r w:rsidRPr="00C718B4">
        <w:rPr>
          <w:i/>
          <w:iCs/>
          <w:color w:val="auto"/>
          <w:vertAlign w:val="subscript"/>
        </w:rPr>
        <w:t>sym</w:t>
      </w:r>
      <w:proofErr w:type="spellEnd"/>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14"/>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4" w:name="_Ref79573569"/>
      <w:bookmarkStart w:id="5" w:name="_Toc83115573"/>
      <w:r w:rsidRPr="00C718B4">
        <w:rPr>
          <w:color w:val="auto"/>
        </w:rPr>
        <w:lastRenderedPageBreak/>
        <w:t>Table 2</w:t>
      </w:r>
      <w:bookmarkEnd w:id="4"/>
      <w:r w:rsidR="001F6543" w:rsidRPr="00C718B4">
        <w:rPr>
          <w:color w:val="auto"/>
        </w:rPr>
        <w:t>.</w:t>
      </w:r>
      <w:r w:rsidRPr="00C718B4">
        <w:rPr>
          <w:color w:val="auto"/>
        </w:rPr>
        <w:t xml:space="preserve"> Summary of measurements used for this </w:t>
      </w:r>
      <w:proofErr w:type="gramStart"/>
      <w:r w:rsidRPr="00C718B4">
        <w:rPr>
          <w:color w:val="auto"/>
        </w:rPr>
        <w:t>study</w:t>
      </w:r>
      <w:bookmarkEnd w:id="5"/>
      <w:proofErr w:type="gramEnd"/>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41B9E663" w:rsidR="008C4354" w:rsidRPr="00C718B4" w:rsidRDefault="008C4354" w:rsidP="008C4354">
            <w:pPr>
              <w:spacing w:before="0" w:after="0"/>
              <w:ind w:left="144" w:hanging="144"/>
              <w:rPr>
                <w:sz w:val="20"/>
              </w:rPr>
            </w:pPr>
            <w:r w:rsidRPr="00C718B4">
              <w:rPr>
                <w:sz w:val="20"/>
              </w:rPr>
              <w:t>Soil moisture</w:t>
            </w:r>
            <w:r w:rsidR="00AA6268">
              <w:rPr>
                <w:sz w:val="20"/>
              </w:rPr>
              <w:t xml:space="preserve"> and temperature</w:t>
            </w:r>
            <w:r w:rsidRPr="00C718B4">
              <w:rPr>
                <w:sz w:val="20"/>
              </w:rPr>
              <w:t xml:space="preserv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w:t>
            </w:r>
            <w:proofErr w:type="spellStart"/>
            <w:r w:rsidRPr="00C718B4">
              <w:rPr>
                <w:sz w:val="20"/>
              </w:rPr>
              <w:t>FieldScout</w:t>
            </w:r>
            <w:proofErr w:type="spellEnd"/>
            <w:r w:rsidRPr="00C718B4">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5"/>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1C8F511D" w:rsidR="00A937E5" w:rsidRPr="00C718B4" w:rsidRDefault="00A937E5" w:rsidP="008C4354">
      <w:pPr>
        <w:pStyle w:val="Body"/>
        <w:rPr>
          <w:color w:val="auto"/>
        </w:rPr>
      </w:pPr>
      <w:r w:rsidRPr="00C718B4">
        <w:rPr>
          <w:color w:val="auto"/>
        </w:rPr>
        <w:t>Distinguishing newly added root biomass from the previous year’s crop and weed root</w:t>
      </w:r>
      <w:r w:rsidR="001D3479">
        <w:rPr>
          <w:color w:val="auto"/>
        </w:rPr>
        <w:t xml:space="preserve"> biomass</w:t>
      </w:r>
      <w:r w:rsidRPr="00C718B4">
        <w:rPr>
          <w:color w:val="auto"/>
        </w:rPr>
        <w:t xml:space="preserve"> is difficult using visual sorting, and failure to address these background levels of roots can lead to overestimates of</w:t>
      </w:r>
      <w:r w:rsidR="008D0AF1">
        <w:rPr>
          <w:color w:val="auto"/>
        </w:rPr>
        <w:t xml:space="preserve"> new</w:t>
      </w:r>
      <w:r w:rsidRPr="00C718B4">
        <w:rPr>
          <w:color w:val="auto"/>
        </w:rPr>
        <w:t xml:space="preserve"> root mass</w:t>
      </w:r>
      <w:r w:rsidR="008D0AF1">
        <w:rPr>
          <w:color w:val="auto"/>
        </w:rPr>
        <w:t>,</w:t>
      </w:r>
      <w:r w:rsidRPr="00C718B4">
        <w:rPr>
          <w:color w:val="auto"/>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w:t>
      </w:r>
      <w:proofErr w:type="gramStart"/>
      <w:r w:rsidR="00721C9A">
        <w:rPr>
          <w:color w:val="auto"/>
        </w:rPr>
        <w:t>cores</w:t>
      </w:r>
      <w:r w:rsidRPr="00C718B4">
        <w:rPr>
          <w:color w:val="auto"/>
        </w:rPr>
        <w:t>, or</w:t>
      </w:r>
      <w:proofErr w:type="gramEnd"/>
      <w:r w:rsidRPr="00C718B4">
        <w:rPr>
          <w:color w:val="auto"/>
        </w:rPr>
        <w:t xml:space="preserve"> maintaining a crop- and weed-free area to track background levels throughout the season. We chose to take a background sample shortly after the maize crop was planted</w:t>
      </w:r>
      <w:r w:rsidR="00D624AA">
        <w:rPr>
          <w:color w:val="auto"/>
        </w:rPr>
        <w:t xml:space="preserve">. </w:t>
      </w:r>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r w:rsidR="001D3479">
        <w:rPr>
          <w:color w:val="auto"/>
        </w:rPr>
        <w:t>When interpreting the data, w</w:t>
      </w:r>
      <w:r w:rsidR="00D624AA">
        <w:rPr>
          <w:color w:val="auto"/>
        </w:rPr>
        <w:t>e used the two extreme assumption cases concerning the percentage of the sampled background roots that decayed between the start of the maize growing season (</w:t>
      </w:r>
      <w:r w:rsidR="00D624AA" w:rsidRPr="00C718B4">
        <w:rPr>
          <w:b/>
          <w:bCs/>
          <w:color w:val="auto"/>
        </w:rPr>
        <w:t>Table 2</w:t>
      </w:r>
      <w:r w:rsidR="00D624AA" w:rsidRPr="00C718B4">
        <w:rPr>
          <w:color w:val="auto"/>
        </w:rPr>
        <w:t>)</w:t>
      </w:r>
      <w:r w:rsidR="00D624AA">
        <w:rPr>
          <w:color w:val="auto"/>
        </w:rPr>
        <w:t xml:space="preserve"> and the last sampling date near maize physiological maturity: 0% background root decay, and 100% background root decay. The true </w:t>
      </w:r>
      <w:r w:rsidR="00483379">
        <w:rPr>
          <w:color w:val="auto"/>
        </w:rPr>
        <w:t>amount of background roots present at the time of sampling falls</w:t>
      </w:r>
      <w:r w:rsidR="00D624AA">
        <w:rPr>
          <w:color w:val="auto"/>
        </w:rPr>
        <w:t xml:space="preserve"> between the extreme</w:t>
      </w:r>
      <w:r w:rsidR="00483379">
        <w:rPr>
          <w:color w:val="auto"/>
        </w:rPr>
        <w:t xml:space="preserve"> assumptions</w:t>
      </w:r>
      <w:r w:rsidR="00D624AA">
        <w:rPr>
          <w:color w:val="auto"/>
        </w:rPr>
        <w:t xml:space="preserve">, and we therefore </w:t>
      </w:r>
      <w:r w:rsidRPr="00C718B4">
        <w:rPr>
          <w:color w:val="auto"/>
        </w:rPr>
        <w:t xml:space="preserve">report the production of new crop root biomass as a </w:t>
      </w:r>
      <w:r w:rsidR="00D624AA">
        <w:rPr>
          <w:color w:val="auto"/>
        </w:rPr>
        <w:t>range of possible values</w:t>
      </w:r>
      <w:r w:rsidR="00483379">
        <w:rPr>
          <w:color w:val="auto"/>
        </w:rPr>
        <w:t xml:space="preserve">. </w:t>
      </w:r>
    </w:p>
    <w:p w14:paraId="3C7A6094" w14:textId="458DB724" w:rsidR="008C4354" w:rsidRPr="00C718B4" w:rsidRDefault="00A937E5" w:rsidP="008C4354">
      <w:pPr>
        <w:pStyle w:val="Body"/>
        <w:rPr>
          <w:color w:val="auto"/>
        </w:rPr>
      </w:pPr>
      <w:r w:rsidRPr="00C718B4">
        <w:rPr>
          <w:color w:val="auto"/>
        </w:rPr>
        <w:t>The Restricted Maximum Likelihood (REML) method for linear mixed effect models in JMP Pro 15.0 was used to evaluate the effects of rotation treatment on maize root mass production within four soil depth increments (0-15 cm, 15-30 cm, 30-45 cm, and 45-60 cm)</w:t>
      </w:r>
      <w:r w:rsidR="00D624AA">
        <w:rPr>
          <w:color w:val="auto"/>
        </w:rPr>
        <w:t xml:space="preserve"> for each of the extreme assumption cases</w:t>
      </w:r>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r w:rsidR="004C1B32">
        <w:rPr>
          <w:color w:val="auto"/>
        </w:rPr>
        <w:t xml:space="preserve"> Due to the inherently high variability of root measurements, for these analyses </w:t>
      </w:r>
      <w:r w:rsidR="008D0AF1">
        <w:rPr>
          <w:color w:val="auto"/>
        </w:rPr>
        <w:t xml:space="preserve">the threshold for investigating </w:t>
      </w:r>
      <w:r w:rsidR="004C1B32">
        <w:rPr>
          <w:color w:val="auto"/>
        </w:rPr>
        <w:t xml:space="preserve">contrasts (as allowed by degrees of freedom) </w:t>
      </w:r>
      <w:r w:rsidR="008D0AF1">
        <w:rPr>
          <w:color w:val="auto"/>
        </w:rPr>
        <w:t>was set at</w:t>
      </w:r>
      <w:r w:rsidR="004C1B32">
        <w:rPr>
          <w:color w:val="auto"/>
        </w:rPr>
        <w:t xml:space="preserve"> p&lt;0.10. </w:t>
      </w:r>
    </w:p>
    <w:p w14:paraId="3DD7E701" w14:textId="77777777" w:rsidR="008C4354" w:rsidRPr="00C718B4" w:rsidRDefault="008C4354" w:rsidP="008C4354">
      <w:pPr>
        <w:pStyle w:val="Heading2"/>
      </w:pPr>
      <w:r w:rsidRPr="00C718B4">
        <w:lastRenderedPageBreak/>
        <w:t>Growth analysis</w:t>
      </w:r>
    </w:p>
    <w:p w14:paraId="1EC5F804" w14:textId="2FE79DBC"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w:t>
      </w:r>
      <w:r w:rsidR="008D0AF1">
        <w:rPr>
          <w:color w:val="auto"/>
        </w:rPr>
        <w:t xml:space="preserve">because it was conceptually easier to compare systems. </w:t>
      </w:r>
      <w:r w:rsidRPr="00C718B4">
        <w:rPr>
          <w:color w:val="auto"/>
        </w:rPr>
        <w:t xml:space="preserve">A separate model was fit for each rotation in each year to allow for derivatives to be taken for each rotation in each year. </w:t>
      </w:r>
      <w:r w:rsidR="008D0AF1">
        <w:rPr>
          <w:color w:val="auto"/>
        </w:rPr>
        <w:t>For visualization purposes, t</w:t>
      </w:r>
      <w:r w:rsidRPr="00C718B4">
        <w:rPr>
          <w:color w:val="auto"/>
        </w:rPr>
        <w:t xml:space="preserve">he first- and second-order derivatives of the fitted equation were used </w:t>
      </w:r>
      <w:r w:rsidR="008D0AF1">
        <w:rPr>
          <w:color w:val="auto"/>
        </w:rPr>
        <w:t xml:space="preserve">to visualize </w:t>
      </w:r>
      <w:r w:rsidRPr="00C718B4">
        <w:rPr>
          <w:color w:val="auto"/>
        </w:rPr>
        <w:t>the absolute and relative growth rates</w:t>
      </w:r>
      <w:r w:rsidR="008D0AF1">
        <w:rPr>
          <w:color w:val="auto"/>
        </w:rPr>
        <w:t xml:space="preserve"> over time, allowing for visualization of when differences in growth rates occurred rather than relying on parameter interpretations alone</w:t>
      </w:r>
      <w:r w:rsidRPr="00C718B4">
        <w:rPr>
          <w:color w:val="auto"/>
        </w:rPr>
        <w:t xml:space="preserve">. The effect of rotation on fitted parameters was assessed using the </w:t>
      </w:r>
      <w:proofErr w:type="spellStart"/>
      <w:r w:rsidRPr="00C718B4">
        <w:rPr>
          <w:i/>
          <w:color w:val="auto"/>
        </w:rPr>
        <w:t>confint</w:t>
      </w:r>
      <w:proofErr w:type="spellEnd"/>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277224A4" w:rsidR="008C4354" w:rsidRPr="00C718B4" w:rsidRDefault="008C4354" w:rsidP="008C4354">
      <w:pPr>
        <w:pStyle w:val="Body"/>
        <w:rPr>
          <w:color w:val="auto"/>
        </w:rPr>
      </w:pPr>
      <w:r w:rsidRPr="00C718B4">
        <w:rPr>
          <w:color w:val="auto"/>
        </w:rPr>
        <w:t xml:space="preserve">A root-to-shoot ratio for each experimental unit was estimated using the </w:t>
      </w:r>
      <w:r w:rsidR="001D3479">
        <w:rPr>
          <w:color w:val="auto"/>
        </w:rPr>
        <w:t>range in possible</w:t>
      </w:r>
      <w:r w:rsidR="001D3479" w:rsidRPr="00C718B4">
        <w:rPr>
          <w:color w:val="auto"/>
        </w:rPr>
        <w:t xml:space="preserve"> </w:t>
      </w:r>
      <w:r w:rsidRPr="00C718B4">
        <w:rPr>
          <w:color w:val="auto"/>
        </w:rPr>
        <w:t>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w:t>
      </w:r>
      <w:r w:rsidRPr="00C718B4">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Pr="00C718B4">
        <w:rPr>
          <w:i/>
          <w:iCs/>
          <w:color w:val="auto"/>
        </w:rPr>
        <w:t>gamm</w:t>
      </w:r>
      <w:proofErr w:type="spellEnd"/>
      <w:r w:rsidRPr="00C718B4">
        <w:rPr>
          <w:color w:val="auto"/>
        </w:rPr>
        <w:t xml:space="preserve"> function of the R package </w:t>
      </w:r>
      <w:proofErr w:type="spellStart"/>
      <w:r w:rsidRPr="00C718B4">
        <w:rPr>
          <w:i/>
          <w:iCs/>
          <w:color w:val="auto"/>
        </w:rPr>
        <w:t>mgcv</w:t>
      </w:r>
      <w:proofErr w:type="spellEnd"/>
      <w:r w:rsidRPr="00C718B4">
        <w:rPr>
          <w:i/>
          <w:iCs/>
          <w:color w:val="auto"/>
        </w:rPr>
        <w:t xml:space="preserve"> </w:t>
      </w:r>
      <w:r w:rsidRPr="00C718B4">
        <w:rPr>
          <w:bCs/>
          <w:color w:val="auto"/>
        </w:rPr>
        <w:t>(McCulloch and Neuhaus, 2005; Wood, 2011)</w:t>
      </w:r>
      <w:r w:rsidRPr="00C718B4">
        <w:rPr>
          <w:color w:val="auto"/>
        </w:rPr>
        <w:t xml:space="preserve"> was used, and the </w:t>
      </w:r>
      <w:proofErr w:type="spellStart"/>
      <w:r w:rsidRPr="00C718B4">
        <w:rPr>
          <w:i/>
          <w:iCs/>
          <w:color w:val="auto"/>
        </w:rPr>
        <w:t>emmeans</w:t>
      </w:r>
      <w:proofErr w:type="spellEnd"/>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C718B4" w:rsidRDefault="008C4354" w:rsidP="008C4354">
      <w:pPr>
        <w:pStyle w:val="Heading2"/>
      </w:pPr>
      <w:r w:rsidRPr="00C718B4">
        <w:t>Soil moisture</w:t>
      </w:r>
      <w:r w:rsidR="00AA6268">
        <w:t xml:space="preserve"> and temperature</w:t>
      </w:r>
    </w:p>
    <w:p w14:paraId="55219ABC" w14:textId="217F8FE2" w:rsidR="008C4354" w:rsidRPr="00C718B4" w:rsidRDefault="008C4354" w:rsidP="008C4354">
      <w:pPr>
        <w:pStyle w:val="Body"/>
        <w:rPr>
          <w:color w:val="auto"/>
        </w:rPr>
      </w:pPr>
      <w:r w:rsidRPr="00C718B4">
        <w:rPr>
          <w:color w:val="auto"/>
        </w:rPr>
        <w:t>The hourly soil moisture</w:t>
      </w:r>
      <w:r w:rsidR="00AA6268">
        <w:rPr>
          <w:color w:val="auto"/>
        </w:rPr>
        <w:t xml:space="preserve"> and temperature</w:t>
      </w:r>
      <w:r w:rsidRPr="00C718B4">
        <w:rPr>
          <w:color w:val="auto"/>
        </w:rPr>
        <w:t xml:space="preserv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C718B4">
        <w:rPr>
          <w:i/>
          <w:color w:val="auto"/>
        </w:rPr>
        <w:t>mgcv</w:t>
      </w:r>
      <w:proofErr w:type="spellEnd"/>
      <w:r w:rsidRPr="00C718B4">
        <w:rPr>
          <w:color w:val="auto"/>
        </w:rPr>
        <w:t xml:space="preserve">. </w:t>
      </w:r>
    </w:p>
    <w:p w14:paraId="053A0687" w14:textId="77777777" w:rsidR="008C4354" w:rsidRPr="00C718B4" w:rsidRDefault="008C4354" w:rsidP="008C4354">
      <w:pPr>
        <w:pStyle w:val="Heading1"/>
      </w:pPr>
      <w:bookmarkStart w:id="6" w:name="_Toc83115536"/>
      <w:r w:rsidRPr="00C718B4">
        <w:t>Results</w:t>
      </w:r>
      <w:bookmarkEnd w:id="6"/>
    </w:p>
    <w:p w14:paraId="1E190F8F" w14:textId="77777777" w:rsidR="008C4354" w:rsidRPr="00C718B4" w:rsidRDefault="008C4354" w:rsidP="008C4354">
      <w:pPr>
        <w:pStyle w:val="Heading2"/>
      </w:pPr>
      <w:bookmarkStart w:id="7" w:name="_Toc83115537"/>
      <w:r w:rsidRPr="00C718B4">
        <w:t>Grain yields and weather</w:t>
      </w:r>
      <w:bookmarkEnd w:id="7"/>
    </w:p>
    <w:p w14:paraId="4276A25D" w14:textId="79DE271D"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r w:rsidR="00CD0A36">
        <w:rPr>
          <w:color w:val="auto"/>
        </w:rPr>
        <w:t>extended rotation</w:t>
      </w:r>
      <w:r w:rsidRPr="00C718B4">
        <w:rPr>
          <w:color w:val="auto"/>
        </w:rPr>
        <w:t xml:space="preserve"> producing significantly higher (p&lt;0.01) grain yields in five (2013, 2014, 2016, 2017, and 2018) of the eight years. Averaged over all years, maize grown in the </w:t>
      </w:r>
      <w:r w:rsidR="00CD0A36">
        <w:rPr>
          <w:color w:val="auto"/>
        </w:rPr>
        <w:t>short rotation</w:t>
      </w:r>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r w:rsidR="00CD0A36">
        <w:rPr>
          <w:color w:val="auto"/>
        </w:rPr>
        <w:t>extended rotation</w:t>
      </w:r>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0060718B" w:rsidR="008C4354" w:rsidRPr="00C718B4" w:rsidRDefault="00DB7D03" w:rsidP="008C4354">
      <w:pPr>
        <w:pStyle w:val="NoSpacing"/>
        <w:spacing w:line="480" w:lineRule="auto"/>
        <w:jc w:val="center"/>
      </w:pPr>
      <w:r>
        <w:rPr>
          <w:noProof/>
        </w:rPr>
        <w:drawing>
          <wp:inline distT="0" distB="0" distL="0" distR="0" wp14:anchorId="0EF0811F" wp14:editId="73FC1D50">
            <wp:extent cx="5943600" cy="3182620"/>
            <wp:effectExtent l="0" t="0" r="0" b="0"/>
            <wp:docPr id="983288442" name="Picture 2"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88442" name="Picture 2" descr="A graph with blue and pink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7"/>
          <w:headerReference w:type="first" r:id="rId18"/>
          <w:pgSz w:w="12240" w:h="15840"/>
          <w:pgMar w:top="1440" w:right="1440" w:bottom="1440" w:left="1440" w:header="720" w:footer="720" w:gutter="0"/>
          <w:lnNumType w:countBy="1" w:restart="continuous"/>
          <w:cols w:space="720"/>
          <w:docGrid w:linePitch="360"/>
        </w:sectPr>
      </w:pPr>
      <w:bookmarkStart w:id="8" w:name="_Ref79573782"/>
      <w:bookmarkStart w:id="9" w:name="_Toc83115564"/>
      <w:r w:rsidRPr="00C718B4">
        <w:rPr>
          <w:color w:val="auto"/>
        </w:rPr>
        <w:lastRenderedPageBreak/>
        <w:t>Figure 1</w:t>
      </w:r>
      <w:bookmarkEnd w:id="8"/>
      <w:r w:rsidRPr="00C718B4">
        <w:rPr>
          <w:color w:val="auto"/>
        </w:rPr>
        <w:t>. Maize yields and growing season weather</w:t>
      </w:r>
      <w:bookmarkEnd w:id="9"/>
    </w:p>
    <w:p w14:paraId="65D7D151" w14:textId="2FBE2866" w:rsidR="008C4354" w:rsidRPr="00C718B4" w:rsidRDefault="008C4354" w:rsidP="008C4354">
      <w:pPr>
        <w:pStyle w:val="CaptionSpecAPA"/>
        <w:spacing w:line="480" w:lineRule="auto"/>
        <w:rPr>
          <w:color w:val="auto"/>
        </w:rPr>
      </w:pPr>
      <w:r w:rsidRPr="00C718B4">
        <w:rPr>
          <w:color w:val="auto"/>
        </w:rPr>
        <w:t xml:space="preserve">; (left) mean maize grain yields (n = 4) in the </w:t>
      </w:r>
      <w:r w:rsidR="00DB7D03">
        <w:rPr>
          <w:color w:val="auto"/>
        </w:rPr>
        <w:t>extended</w:t>
      </w:r>
      <w:r w:rsidRPr="00C718B4">
        <w:rPr>
          <w:color w:val="auto"/>
        </w:rPr>
        <w:t xml:space="preserve"> (dark blue, solid, triangles) and </w:t>
      </w:r>
      <w:r w:rsidR="00DB7D03">
        <w:rPr>
          <w:color w:val="auto"/>
        </w:rPr>
        <w:t>short</w:t>
      </w:r>
      <w:r w:rsidRPr="00C718B4">
        <w:rPr>
          <w:color w:val="auto"/>
        </w:rPr>
        <w:t xml:space="preserv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00DB7D03">
        <w:rPr>
          <w:color w:val="auto"/>
        </w:rPr>
        <w:t>, years with s</w:t>
      </w:r>
      <w:r w:rsidRPr="00C718B4">
        <w:rPr>
          <w:color w:val="auto"/>
        </w:rPr>
        <w:t>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00DB7D03">
        <w:rPr>
          <w:color w:val="auto"/>
        </w:rPr>
        <w:t>s</w:t>
      </w:r>
      <w:r w:rsidRPr="00C718B4">
        <w:rPr>
          <w:vanish/>
          <w:color w:val="auto"/>
        </w:rPr>
        <w:t>s</w:t>
      </w:r>
      <w:r w:rsidRPr="00C718B4">
        <w:rPr>
          <w:color w:val="auto"/>
        </w:rPr>
        <w:t xml:space="preserve"> (dotted lines) with size of points proportional to </w:t>
      </w:r>
      <w:r w:rsidR="00EC1E90">
        <w:rPr>
          <w:color w:val="auto"/>
        </w:rPr>
        <w:t>the extended</w:t>
      </w:r>
      <w:r w:rsidRPr="00C718B4">
        <w:rPr>
          <w:color w:val="auto"/>
        </w:rPr>
        <w:t xml:space="preserve"> </w:t>
      </w:r>
      <w:r w:rsidR="00EC1E90">
        <w:rPr>
          <w:color w:val="auto"/>
        </w:rPr>
        <w:t>rotation</w:t>
      </w:r>
      <w:r w:rsidR="00EC1E90" w:rsidRPr="00C718B4">
        <w:rPr>
          <w:color w:val="auto"/>
        </w:rPr>
        <w:t xml:space="preserve">’s </w:t>
      </w:r>
      <w:r w:rsidRPr="00C718B4">
        <w:rPr>
          <w:color w:val="auto"/>
        </w:rPr>
        <w:t xml:space="preserve">maize mean yield advantage over the </w:t>
      </w:r>
      <w:r w:rsidR="00EC1E90">
        <w:rPr>
          <w:color w:val="auto"/>
        </w:rPr>
        <w:t>short rotation</w:t>
      </w:r>
      <w:r w:rsidR="00DB7D03">
        <w:rPr>
          <w:color w:val="auto"/>
        </w:rPr>
        <w:t>,</w:t>
      </w:r>
      <w:r w:rsidRPr="00C718B4">
        <w:rPr>
          <w:color w:val="auto"/>
        </w:rPr>
        <w:t xml:space="preserve"> and point color representing the measurement set for that year.</w:t>
      </w:r>
    </w:p>
    <w:p w14:paraId="23860684" w14:textId="26179CEF" w:rsidR="008C4354" w:rsidRPr="00C718B4" w:rsidRDefault="008C4354" w:rsidP="008C4354">
      <w:pPr>
        <w:pStyle w:val="Heading2"/>
      </w:pPr>
      <w:bookmarkStart w:id="10" w:name="_Toc83115538"/>
      <w:r w:rsidRPr="00C718B4">
        <w:t xml:space="preserve">Rooting </w:t>
      </w:r>
      <w:bookmarkEnd w:id="10"/>
      <w:r w:rsidR="00456B92">
        <w:t>depth</w:t>
      </w:r>
    </w:p>
    <w:p w14:paraId="7C56354B" w14:textId="2E66E11E" w:rsidR="00DD551E" w:rsidRDefault="008C4354" w:rsidP="00DD551E">
      <w:pPr>
        <w:pStyle w:val="Body"/>
      </w:pPr>
      <w:r w:rsidRPr="00C718B4">
        <w:rPr>
          <w:color w:val="auto"/>
        </w:rPr>
        <w:t xml:space="preserve">The rooting depth of </w:t>
      </w:r>
      <w:r w:rsidR="00DB7D03">
        <w:rPr>
          <w:color w:val="auto"/>
        </w:rPr>
        <w:t xml:space="preserve">the </w:t>
      </w:r>
      <w:r w:rsidRPr="00C718B4">
        <w:rPr>
          <w:color w:val="auto"/>
        </w:rPr>
        <w:t xml:space="preserve">maize grown in the </w:t>
      </w:r>
      <w:r w:rsidR="00CD0A36">
        <w:rPr>
          <w:color w:val="auto"/>
        </w:rPr>
        <w:t>extended rotation</w:t>
      </w:r>
      <w:r w:rsidRPr="00C718B4">
        <w:rPr>
          <w:color w:val="auto"/>
        </w:rPr>
        <w:t xml:space="preserve"> trended consistently deeper </w:t>
      </w:r>
      <w:r w:rsidR="007914EA" w:rsidRPr="00C718B4">
        <w:rPr>
          <w:color w:val="auto"/>
        </w:rPr>
        <w:t xml:space="preserve">in </w:t>
      </w:r>
      <w:proofErr w:type="gramStart"/>
      <w:r w:rsidR="007914EA" w:rsidRPr="00C718B4">
        <w:rPr>
          <w:color w:val="auto"/>
        </w:rPr>
        <w:t>the majority of</w:t>
      </w:r>
      <w:proofErr w:type="gramEnd"/>
      <w:r w:rsidR="007914EA" w:rsidRPr="00C718B4">
        <w:rPr>
          <w:color w:val="auto"/>
        </w:rPr>
        <w:t xml:space="preserve"> s</w:t>
      </w:r>
      <w:r w:rsidRPr="00C718B4">
        <w:rPr>
          <w:color w:val="auto"/>
        </w:rPr>
        <w:t>ampling times in all three growing seasons (</w:t>
      </w:r>
      <w:r w:rsidRPr="00C718B4">
        <w:rPr>
          <w:b/>
          <w:bCs/>
          <w:color w:val="auto"/>
        </w:rPr>
        <w:t>Figure 2</w:t>
      </w:r>
      <w:r w:rsidRPr="00C718B4">
        <w:rPr>
          <w:color w:val="auto"/>
        </w:rPr>
        <w:t xml:space="preserve">). </w:t>
      </w:r>
      <w:r w:rsidR="00DD551E" w:rsidRPr="00C718B4">
        <w:t>The maximum rooting depths in 2018 were shallow (~50 cm) due to an extremely wet year</w:t>
      </w:r>
      <w:r w:rsidR="00DD551E">
        <w:t xml:space="preserve"> (</w:t>
      </w:r>
      <w:r w:rsidR="00DD551E" w:rsidRPr="00F87EC2">
        <w:rPr>
          <w:b/>
          <w:bCs/>
        </w:rPr>
        <w:t>Figure 1</w:t>
      </w:r>
      <w:r w:rsidR="00DD551E">
        <w:t>) that caused</w:t>
      </w:r>
      <w:r w:rsidR="00DD551E" w:rsidRPr="00C718B4">
        <w:t xml:space="preserve"> consistently shallow water tables as documented at a nearby experimental site (Ebrahimi et al. 2019).</w:t>
      </w:r>
      <w:r w:rsidR="00DD551E">
        <w:t xml:space="preserve"> </w:t>
      </w:r>
      <w:r w:rsidRPr="00C718B4">
        <w:rPr>
          <w:color w:val="auto"/>
        </w:rPr>
        <w:t xml:space="preserve">Rotation affected </w:t>
      </w:r>
      <w:r w:rsidR="005C643B" w:rsidRPr="00C718B4">
        <w:rPr>
          <w:color w:val="auto"/>
        </w:rPr>
        <w:t xml:space="preserve">maize </w:t>
      </w:r>
      <w:r w:rsidRPr="00C718B4">
        <w:rPr>
          <w:color w:val="auto"/>
        </w:rPr>
        <w:t>maximum rooting depth (</w:t>
      </w:r>
      <w:proofErr w:type="spellStart"/>
      <w:r w:rsidRPr="00C718B4">
        <w:rPr>
          <w:i/>
          <w:iCs/>
          <w:color w:val="auto"/>
        </w:rPr>
        <w:t>A</w:t>
      </w:r>
      <w:r w:rsidRPr="00C718B4">
        <w:rPr>
          <w:i/>
          <w:iCs/>
          <w:color w:val="auto"/>
          <w:vertAlign w:val="subscript"/>
        </w:rPr>
        <w:t>sym</w:t>
      </w:r>
      <w:proofErr w:type="spellEnd"/>
      <w:r w:rsidRPr="00C718B4">
        <w:rPr>
          <w:color w:val="auto"/>
        </w:rPr>
        <w:t>; p&lt;0.01</w:t>
      </w:r>
      <w:r w:rsidR="00DD551E">
        <w:rPr>
          <w:color w:val="auto"/>
        </w:rPr>
        <w:t xml:space="preserve">; </w:t>
      </w:r>
      <w:r w:rsidR="00DD551E" w:rsidRPr="00F215DB">
        <w:rPr>
          <w:b/>
          <w:bCs/>
          <w:color w:val="auto"/>
        </w:rPr>
        <w:t>Table S</w:t>
      </w:r>
      <w:r w:rsidR="008C3EE9">
        <w:rPr>
          <w:b/>
          <w:bCs/>
          <w:color w:val="auto"/>
        </w:rPr>
        <w:t>1</w:t>
      </w:r>
      <w:r w:rsidRPr="00C718B4">
        <w:rPr>
          <w:color w:val="auto"/>
        </w:rPr>
        <w:t xml:space="preserve">), estimated at 11% deeper in the </w:t>
      </w:r>
      <w:r w:rsidR="00CD0A36">
        <w:rPr>
          <w:color w:val="auto"/>
        </w:rPr>
        <w:t>extended rotation</w:t>
      </w:r>
      <w:r w:rsidRPr="00C718B4">
        <w:rPr>
          <w:color w:val="auto"/>
        </w:rPr>
        <w:t xml:space="preserve"> compared to the </w:t>
      </w:r>
      <w:r w:rsidR="00CD0A36">
        <w:rPr>
          <w:color w:val="auto"/>
        </w:rPr>
        <w:t>short</w:t>
      </w:r>
      <w:r w:rsidRPr="00C718B4">
        <w:rPr>
          <w:color w:val="auto"/>
        </w:rPr>
        <w:t xml:space="preserve"> (82 cm and 76 cm, respectively). While the </w:t>
      </w:r>
      <w:r w:rsidR="00CD0A36">
        <w:rPr>
          <w:color w:val="auto"/>
        </w:rPr>
        <w:t>extended rotation</w:t>
      </w:r>
      <w:r w:rsidRPr="00C718B4">
        <w:rPr>
          <w:color w:val="auto"/>
        </w:rPr>
        <w:t xml:space="preserve"> roots also descended faster, the effect was not statistically significant (</w:t>
      </w:r>
      <w:proofErr w:type="spellStart"/>
      <w:r w:rsidRPr="00C718B4">
        <w:rPr>
          <w:i/>
          <w:iCs/>
          <w:color w:val="auto"/>
        </w:rPr>
        <w:t>x</w:t>
      </w:r>
      <w:r w:rsidRPr="00C718B4">
        <w:rPr>
          <w:i/>
          <w:iCs/>
          <w:color w:val="auto"/>
          <w:vertAlign w:val="subscript"/>
        </w:rPr>
        <w:t>mid</w:t>
      </w:r>
      <w:proofErr w:type="spellEnd"/>
      <w:r w:rsidRPr="00C718B4">
        <w:rPr>
          <w:color w:val="auto"/>
        </w:rPr>
        <w:t>; p=0.19).</w:t>
      </w:r>
      <w:r w:rsidR="00DD551E">
        <w:rPr>
          <w:color w:val="auto"/>
        </w:rPr>
        <w:t xml:space="preserve"> </w:t>
      </w:r>
    </w:p>
    <w:p w14:paraId="67B4B39E" w14:textId="124788B7" w:rsidR="008C4354" w:rsidRPr="00C718B4" w:rsidRDefault="008C4354" w:rsidP="008C4354">
      <w:pPr>
        <w:pStyle w:val="Body"/>
        <w:rPr>
          <w:color w:val="auto"/>
        </w:rPr>
      </w:pPr>
      <w:r w:rsidRPr="00C718B4">
        <w:rPr>
          <w:color w:val="auto"/>
        </w:rPr>
        <w:t xml:space="preserve"> </w:t>
      </w:r>
    </w:p>
    <w:p w14:paraId="1A5BA10C" w14:textId="66A36D25" w:rsidR="008C4354" w:rsidRPr="00C718B4" w:rsidRDefault="00E54934" w:rsidP="008C4354">
      <w:pPr>
        <w:spacing w:line="480" w:lineRule="auto"/>
      </w:pPr>
      <w:r>
        <w:rPr>
          <w:noProof/>
        </w:rPr>
        <w:lastRenderedPageBreak/>
        <w:drawing>
          <wp:inline distT="0" distB="0" distL="0" distR="0" wp14:anchorId="269F0B18" wp14:editId="0BBF69EA">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5CC9A1E7"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w:t>
      </w:r>
      <w:r w:rsidR="00855F33">
        <w:rPr>
          <w:color w:val="auto"/>
        </w:rPr>
        <w:t>hort</w:t>
      </w:r>
      <w:r w:rsidRPr="00C718B4">
        <w:rPr>
          <w:color w:val="auto"/>
        </w:rPr>
        <w:t xml:space="preserve"> (pink</w:t>
      </w:r>
      <w:r w:rsidR="00DB7D03">
        <w:rPr>
          <w:color w:val="auto"/>
        </w:rPr>
        <w:t>, dashed, squares</w:t>
      </w:r>
      <w:r w:rsidRPr="00C718B4">
        <w:rPr>
          <w:color w:val="auto"/>
        </w:rPr>
        <w:t xml:space="preserve">) and </w:t>
      </w:r>
      <w:r w:rsidR="00855F33">
        <w:rPr>
          <w:color w:val="auto"/>
        </w:rPr>
        <w:t xml:space="preserve">extended </w:t>
      </w:r>
      <w:r w:rsidRPr="00C718B4">
        <w:rPr>
          <w:color w:val="auto"/>
        </w:rPr>
        <w:t>(dark blue</w:t>
      </w:r>
      <w:r w:rsidR="00DB7D03">
        <w:rPr>
          <w:color w:val="auto"/>
        </w:rPr>
        <w:t>, solid, triangles</w:t>
      </w:r>
      <w:r w:rsidRPr="00C718B4">
        <w:rPr>
          <w:color w:val="auto"/>
        </w:rPr>
        <w:t>) rotations; points represent individual measurements, lines represent the non-linear model fits, italic text is the maize stage; model uncertainty is omitted for simplicity but is available in supplemental material</w:t>
      </w:r>
      <w:r w:rsidR="00DB7D03">
        <w:rPr>
          <w:color w:val="auto"/>
        </w:rPr>
        <w:t xml:space="preserve"> (Figure S1)</w:t>
      </w:r>
      <w:r w:rsidRPr="00C718B4">
        <w:rPr>
          <w:color w:val="auto"/>
        </w:rPr>
        <w:t>; first points at 0 depth indicate maize planting date.</w:t>
      </w:r>
    </w:p>
    <w:p w14:paraId="39DD7EFD" w14:textId="5D54A1BB" w:rsidR="00456B92" w:rsidRDefault="00456B92" w:rsidP="00A63BF4">
      <w:pPr>
        <w:pStyle w:val="Heading2"/>
      </w:pPr>
      <w:r>
        <w:t>Root mass</w:t>
      </w:r>
    </w:p>
    <w:p w14:paraId="7B7CB0B7" w14:textId="2BD11045" w:rsidR="00B01A4A" w:rsidRPr="00C718B4" w:rsidRDefault="00C92011" w:rsidP="00DE2FCA">
      <w:pPr>
        <w:pStyle w:val="Body"/>
        <w:rPr>
          <w:color w:val="auto"/>
        </w:rPr>
      </w:pPr>
      <w:r>
        <w:rPr>
          <w:color w:val="auto"/>
        </w:rPr>
        <w:t>Root mass present at maize planting (hereafter ‘background’ root mass) ranged from 68 to 2</w:t>
      </w:r>
      <w:r w:rsidR="008C3EE9">
        <w:rPr>
          <w:color w:val="auto"/>
        </w:rPr>
        <w:t xml:space="preserve">753 kg </w:t>
      </w:r>
      <w:proofErr w:type="gramStart"/>
      <w:r w:rsidR="008C3EE9">
        <w:rPr>
          <w:color w:val="auto"/>
        </w:rPr>
        <w:t>ha</w:t>
      </w:r>
      <w:r w:rsidR="008C3EE9" w:rsidRPr="00940572">
        <w:rPr>
          <w:color w:val="auto"/>
          <w:vertAlign w:val="superscript"/>
        </w:rPr>
        <w:t>-1</w:t>
      </w:r>
      <w:proofErr w:type="gramEnd"/>
      <w:r w:rsidR="008C3EE9">
        <w:rPr>
          <w:color w:val="auto"/>
        </w:rPr>
        <w:t>, with the extended rotation tending to have higher amounts (</w:t>
      </w:r>
      <w:r w:rsidR="008C3EE9" w:rsidRPr="00A63BF4">
        <w:rPr>
          <w:b/>
          <w:bCs/>
          <w:color w:val="auto"/>
        </w:rPr>
        <w:t>Table S2</w:t>
      </w:r>
      <w:r w:rsidR="008C3EE9">
        <w:rPr>
          <w:color w:val="auto"/>
        </w:rPr>
        <w:t xml:space="preserve">). </w:t>
      </w:r>
      <w:r w:rsidR="00A63BF4">
        <w:rPr>
          <w:color w:val="auto"/>
        </w:rPr>
        <w:t xml:space="preserve">Year interactions were not significant, </w:t>
      </w:r>
      <w:r w:rsidR="008C4354" w:rsidRPr="00C718B4">
        <w:rPr>
          <w:color w:val="auto"/>
        </w:rPr>
        <w:t>(</w:t>
      </w:r>
      <w:commentRangeStart w:id="11"/>
      <w:r w:rsidR="008C4354" w:rsidRPr="00C718B4">
        <w:rPr>
          <w:b/>
          <w:bCs/>
          <w:color w:val="auto"/>
        </w:rPr>
        <w:t>Table S2</w:t>
      </w:r>
      <w:commentRangeEnd w:id="11"/>
      <w:r w:rsidR="00855F33">
        <w:rPr>
          <w:rStyle w:val="CommentReference"/>
          <w:rFonts w:eastAsiaTheme="minorHAnsi" w:cstheme="minorBidi"/>
          <w:color w:val="auto"/>
        </w:rPr>
        <w:commentReference w:id="11"/>
      </w:r>
      <w:r w:rsidR="008C4354" w:rsidRPr="00C718B4">
        <w:rPr>
          <w:color w:val="auto"/>
        </w:rPr>
        <w:t xml:space="preserve">), so results are presented as marginal estimates over </w:t>
      </w:r>
      <w:r w:rsidR="008C4354" w:rsidRPr="00C718B4">
        <w:rPr>
          <w:color w:val="auto"/>
        </w:rPr>
        <w:lastRenderedPageBreak/>
        <w:t xml:space="preserve">years. At the 0-15 cm depth increment, the root mass added in the two systems differed significantly (p </w:t>
      </w:r>
      <w:r w:rsidR="00A63BF4">
        <w:rPr>
          <w:color w:val="auto"/>
        </w:rPr>
        <w:t>=</w:t>
      </w:r>
      <w:r w:rsidR="000E54CB" w:rsidRPr="00C718B4">
        <w:rPr>
          <w:color w:val="auto"/>
        </w:rPr>
        <w:t xml:space="preserve"> </w:t>
      </w:r>
      <w:r w:rsidR="008C4354" w:rsidRPr="00C718B4">
        <w:rPr>
          <w:color w:val="auto"/>
        </w:rPr>
        <w:t>0.</w:t>
      </w:r>
      <w:r w:rsidR="000E54CB" w:rsidRPr="00C718B4">
        <w:rPr>
          <w:color w:val="auto"/>
        </w:rPr>
        <w:t>0</w:t>
      </w:r>
      <w:r w:rsidR="00A63BF4">
        <w:rPr>
          <w:color w:val="auto"/>
        </w:rPr>
        <w:t>2</w:t>
      </w:r>
      <w:r w:rsidR="00E25846">
        <w:rPr>
          <w:color w:val="auto"/>
        </w:rPr>
        <w:t xml:space="preserve">; </w:t>
      </w:r>
      <w:r w:rsidR="00E25846" w:rsidRPr="00E25846">
        <w:rPr>
          <w:b/>
          <w:bCs/>
          <w:color w:val="auto"/>
        </w:rPr>
        <w:t>Table S3</w:t>
      </w:r>
      <w:r w:rsidR="008C4354" w:rsidRPr="00C718B4">
        <w:rPr>
          <w:color w:val="auto"/>
        </w:rPr>
        <w:t>)</w:t>
      </w:r>
      <w:r w:rsidR="00A63BF4">
        <w:rPr>
          <w:color w:val="auto"/>
        </w:rPr>
        <w:t>, regardless of background root decomposition assumptions</w:t>
      </w:r>
      <w:r w:rsidR="00940572">
        <w:rPr>
          <w:color w:val="auto"/>
        </w:rPr>
        <w:t>; t</w:t>
      </w:r>
      <w:r w:rsidR="008C4354" w:rsidRPr="00C718B4">
        <w:rPr>
          <w:color w:val="auto"/>
        </w:rPr>
        <w:t xml:space="preserve">he </w:t>
      </w:r>
      <w:r w:rsidR="00855F33">
        <w:rPr>
          <w:color w:val="auto"/>
        </w:rPr>
        <w:t>short rotation add</w:t>
      </w:r>
      <w:r w:rsidR="00A63BF4">
        <w:rPr>
          <w:color w:val="auto"/>
        </w:rPr>
        <w:t>ed</w:t>
      </w:r>
      <w:r w:rsidR="00855F33">
        <w:rPr>
          <w:color w:val="auto"/>
        </w:rPr>
        <w:t xml:space="preserve"> </w:t>
      </w:r>
      <w:r w:rsidR="00DE2FCA">
        <w:rPr>
          <w:color w:val="auto"/>
        </w:rPr>
        <w:t xml:space="preserve">between </w:t>
      </w:r>
      <w:r w:rsidR="00855F33">
        <w:rPr>
          <w:color w:val="auto"/>
        </w:rPr>
        <w:t>314</w:t>
      </w:r>
      <w:r w:rsidR="00DE2FCA">
        <w:rPr>
          <w:color w:val="auto"/>
        </w:rPr>
        <w:t xml:space="preserve"> (</w:t>
      </w:r>
      <w:r w:rsidR="000E54CB">
        <w:rPr>
          <w:color w:val="auto"/>
        </w:rPr>
        <w:t xml:space="preserve">SE:110) </w:t>
      </w:r>
      <w:r w:rsidR="00DE2FCA">
        <w:rPr>
          <w:color w:val="auto"/>
        </w:rPr>
        <w:t xml:space="preserve">and </w:t>
      </w:r>
      <w:r w:rsidR="00855F33">
        <w:rPr>
          <w:color w:val="auto"/>
        </w:rPr>
        <w:t>506</w:t>
      </w:r>
      <w:r w:rsidR="00DE2FCA">
        <w:rPr>
          <w:color w:val="auto"/>
        </w:rPr>
        <w:t xml:space="preserve"> (</w:t>
      </w:r>
      <w:r w:rsidR="000E54CB">
        <w:rPr>
          <w:color w:val="auto"/>
        </w:rPr>
        <w:t>SE:56</w:t>
      </w:r>
      <w:r w:rsidR="00DE2FCA">
        <w:rPr>
          <w:color w:val="auto"/>
        </w:rPr>
        <w:t>)</w:t>
      </w:r>
      <w:r w:rsidR="00855F33">
        <w:rPr>
          <w:color w:val="auto"/>
        </w:rPr>
        <w:t xml:space="preserve"> kg ha</w:t>
      </w:r>
      <w:r w:rsidR="00855F33" w:rsidRPr="00E25846">
        <w:rPr>
          <w:color w:val="auto"/>
          <w:vertAlign w:val="superscript"/>
        </w:rPr>
        <w:t>-1</w:t>
      </w:r>
      <w:r w:rsidR="00855F33">
        <w:rPr>
          <w:color w:val="auto"/>
        </w:rPr>
        <w:t xml:space="preserve">, </w:t>
      </w:r>
      <w:r w:rsidR="008C4354" w:rsidRPr="00C718B4">
        <w:rPr>
          <w:color w:val="auto"/>
        </w:rPr>
        <w:t xml:space="preserve">while </w:t>
      </w:r>
      <w:r w:rsidR="00855F33">
        <w:rPr>
          <w:color w:val="auto"/>
        </w:rPr>
        <w:t xml:space="preserve">maize grown in </w:t>
      </w:r>
      <w:r w:rsidR="008C4354" w:rsidRPr="00C718B4">
        <w:rPr>
          <w:color w:val="auto"/>
        </w:rPr>
        <w:t xml:space="preserve">the </w:t>
      </w:r>
      <w:r w:rsidR="00CD0A36">
        <w:rPr>
          <w:color w:val="auto"/>
        </w:rPr>
        <w:t>extended rotation</w:t>
      </w:r>
      <w:r w:rsidR="00855F33">
        <w:rPr>
          <w:color w:val="auto"/>
        </w:rPr>
        <w:t xml:space="preserve"> added </w:t>
      </w:r>
      <w:r w:rsidR="00E25846">
        <w:rPr>
          <w:color w:val="auto"/>
        </w:rPr>
        <w:t xml:space="preserve">between </w:t>
      </w:r>
      <w:r w:rsidR="00855F33">
        <w:rPr>
          <w:color w:val="auto"/>
        </w:rPr>
        <w:t>101</w:t>
      </w:r>
      <w:r w:rsidR="00E25846">
        <w:rPr>
          <w:color w:val="auto"/>
        </w:rPr>
        <w:t xml:space="preserve"> (SE:110)</w:t>
      </w:r>
      <w:r w:rsidR="00855F33">
        <w:rPr>
          <w:color w:val="auto"/>
        </w:rPr>
        <w:t xml:space="preserve"> </w:t>
      </w:r>
      <w:r w:rsidR="00E25846">
        <w:rPr>
          <w:color w:val="auto"/>
        </w:rPr>
        <w:t xml:space="preserve">and 321 (SE:55) </w:t>
      </w:r>
      <w:r w:rsidR="00855F33">
        <w:rPr>
          <w:color w:val="auto"/>
        </w:rPr>
        <w:t>kg ha</w:t>
      </w:r>
      <w:r w:rsidR="00855F33" w:rsidRPr="00A63BF4">
        <w:rPr>
          <w:color w:val="auto"/>
          <w:vertAlign w:val="superscript"/>
        </w:rPr>
        <w:t>-1</w:t>
      </w:r>
      <w:r w:rsidR="00855F33">
        <w:rPr>
          <w:color w:val="auto"/>
        </w:rPr>
        <w:t xml:space="preserve"> of root mass (</w:t>
      </w:r>
      <w:r w:rsidR="00855F33" w:rsidRPr="000D38D5">
        <w:rPr>
          <w:b/>
          <w:bCs/>
          <w:color w:val="auto"/>
        </w:rPr>
        <w:t>Figure 3</w:t>
      </w:r>
      <w:r w:rsidR="00855F33">
        <w:rPr>
          <w:color w:val="auto"/>
        </w:rPr>
        <w:t xml:space="preserve">). </w:t>
      </w:r>
      <w:r w:rsidR="000E54CB">
        <w:rPr>
          <w:color w:val="auto"/>
        </w:rPr>
        <w:t>The extended rotation’s lower maize biomass</w:t>
      </w:r>
      <w:r w:rsidR="00E25846">
        <w:rPr>
          <w:color w:val="auto"/>
        </w:rPr>
        <w:t xml:space="preserve"> relative to the short</w:t>
      </w:r>
      <w:r w:rsidR="000E54CB">
        <w:rPr>
          <w:color w:val="auto"/>
        </w:rPr>
        <w:t xml:space="preserve"> in the top 15 cm was </w:t>
      </w:r>
      <w:r w:rsidR="00E25846">
        <w:rPr>
          <w:color w:val="auto"/>
        </w:rPr>
        <w:t>counterbalanced</w:t>
      </w:r>
      <w:r w:rsidR="000E54CB">
        <w:rPr>
          <w:color w:val="auto"/>
        </w:rPr>
        <w:t xml:space="preserve"> by higher bioma</w:t>
      </w:r>
      <w:r w:rsidR="00E25846">
        <w:rPr>
          <w:color w:val="auto"/>
        </w:rPr>
        <w:t>ss relative to the short</w:t>
      </w:r>
      <w:r w:rsidR="00A63BF4">
        <w:rPr>
          <w:color w:val="auto"/>
        </w:rPr>
        <w:t xml:space="preserve"> in soil layers deeper than 15 cm (</w:t>
      </w:r>
      <w:r w:rsidR="00A63BF4" w:rsidRPr="00E25846">
        <w:rPr>
          <w:b/>
          <w:bCs/>
          <w:color w:val="auto"/>
        </w:rPr>
        <w:t>Figure 3</w:t>
      </w:r>
      <w:r w:rsidR="00A63BF4">
        <w:rPr>
          <w:color w:val="auto"/>
        </w:rPr>
        <w:t xml:space="preserve">). Although these </w:t>
      </w:r>
      <w:r w:rsidR="000E54CB">
        <w:rPr>
          <w:color w:val="auto"/>
        </w:rPr>
        <w:t>differences were not significant (</w:t>
      </w:r>
      <w:r w:rsidR="000E54CB" w:rsidRPr="00A63BF4">
        <w:rPr>
          <w:b/>
          <w:bCs/>
          <w:color w:val="auto"/>
        </w:rPr>
        <w:t>Table S3</w:t>
      </w:r>
      <w:r w:rsidR="000E54CB">
        <w:rPr>
          <w:color w:val="auto"/>
        </w:rPr>
        <w:t>)</w:t>
      </w:r>
      <w:r w:rsidR="00A63BF4">
        <w:rPr>
          <w:color w:val="auto"/>
        </w:rPr>
        <w:t>, this resulted in the total root</w:t>
      </w:r>
      <w:r w:rsidR="000E54CB">
        <w:rPr>
          <w:color w:val="auto"/>
        </w:rPr>
        <w:t xml:space="preserve"> biomass of the two rotations being statistically equal. </w:t>
      </w:r>
      <w:r w:rsidR="00EB1F94" w:rsidRPr="00C718B4">
        <w:rPr>
          <w:color w:val="auto"/>
        </w:rPr>
        <w:t>Another study using in-growth root cores found maize added 480-560 kg ha</w:t>
      </w:r>
      <w:r w:rsidR="00EB1F94" w:rsidRPr="00EB1F94">
        <w:rPr>
          <w:color w:val="auto"/>
          <w:vertAlign w:val="superscript"/>
        </w:rPr>
        <w:t>-1</w:t>
      </w:r>
      <w:r w:rsidR="00EB1F94" w:rsidRPr="00C718B4">
        <w:rPr>
          <w:color w:val="auto"/>
        </w:rPr>
        <w:t xml:space="preserve"> in root material over the growing season in the top 30 cm of soil </w:t>
      </w:r>
      <w:r w:rsidR="00940572">
        <w:rPr>
          <w:color w:val="auto"/>
        </w:rPr>
        <w:t xml:space="preserve">suggesting the ranges found in our study are reasonable </w:t>
      </w:r>
      <w:r w:rsidR="00EB1F94" w:rsidRPr="00C718B4">
        <w:rPr>
          <w:color w:val="auto"/>
        </w:rPr>
        <w:t>(Dietzel et al. 2017</w:t>
      </w:r>
      <w:r w:rsidR="00940572">
        <w:rPr>
          <w:color w:val="auto"/>
        </w:rPr>
        <w:t xml:space="preserve">; </w:t>
      </w:r>
      <w:r w:rsidR="00EB1F94" w:rsidRPr="00EB1F94">
        <w:rPr>
          <w:b/>
          <w:bCs/>
          <w:color w:val="auto"/>
        </w:rPr>
        <w:t>Figure 3</w:t>
      </w:r>
      <w:r w:rsidR="00EB1F94" w:rsidRPr="00C718B4">
        <w:rPr>
          <w:color w:val="auto"/>
        </w:rPr>
        <w:t>).</w:t>
      </w:r>
    </w:p>
    <w:p w14:paraId="274D08FF" w14:textId="6723D044" w:rsidR="008C4354" w:rsidRDefault="008C4354" w:rsidP="008C4354">
      <w:pPr>
        <w:pStyle w:val="NoSpacing"/>
        <w:keepNext/>
        <w:spacing w:line="480" w:lineRule="auto"/>
        <w:jc w:val="center"/>
      </w:pPr>
    </w:p>
    <w:p w14:paraId="105FAC46" w14:textId="3884D08B" w:rsidR="002D5FEB" w:rsidRPr="00C718B4" w:rsidRDefault="00E25846" w:rsidP="008C4354">
      <w:pPr>
        <w:pStyle w:val="NoSpacing"/>
        <w:keepNext/>
        <w:spacing w:line="480" w:lineRule="auto"/>
        <w:jc w:val="center"/>
      </w:pPr>
      <w:r>
        <w:rPr>
          <w:noProof/>
        </w:rPr>
        <w:drawing>
          <wp:inline distT="0" distB="0" distL="0" distR="0" wp14:anchorId="5A4130C6" wp14:editId="41757388">
            <wp:extent cx="5943600" cy="3533140"/>
            <wp:effectExtent l="0" t="0" r="0" b="0"/>
            <wp:docPr id="602330746"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0746" name="Picture 12" descr="A graph of different colored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033EAF4B" w:rsidR="008C4354" w:rsidRPr="00C718B4" w:rsidRDefault="008C4354" w:rsidP="00CD18F7">
      <w:pPr>
        <w:pStyle w:val="CaptionSpecAPA"/>
        <w:spacing w:line="480" w:lineRule="auto"/>
        <w:rPr>
          <w:color w:val="auto"/>
        </w:rPr>
      </w:pPr>
      <w:bookmarkStart w:id="12" w:name="_Ref79573986"/>
      <w:bookmarkStart w:id="13" w:name="_Toc83115565"/>
      <w:r w:rsidRPr="00C718B4">
        <w:rPr>
          <w:color w:val="auto"/>
        </w:rPr>
        <w:t xml:space="preserve">Figure </w:t>
      </w:r>
      <w:bookmarkEnd w:id="12"/>
      <w:r w:rsidRPr="00C718B4">
        <w:rPr>
          <w:color w:val="auto"/>
        </w:rPr>
        <w:t xml:space="preserve">3. </w:t>
      </w:r>
      <w:r w:rsidR="004C1B32">
        <w:rPr>
          <w:color w:val="auto"/>
        </w:rPr>
        <w:t xml:space="preserve">(Left) </w:t>
      </w:r>
      <w:r w:rsidR="002D5FEB">
        <w:rPr>
          <w:color w:val="auto"/>
        </w:rPr>
        <w:t xml:space="preserve">Possible ranges in </w:t>
      </w:r>
      <w:r w:rsidR="00CD18F7">
        <w:rPr>
          <w:color w:val="auto"/>
        </w:rPr>
        <w:t xml:space="preserve">mean </w:t>
      </w:r>
      <w:r w:rsidR="002D5FEB">
        <w:rPr>
          <w:color w:val="auto"/>
        </w:rPr>
        <w:t>maize r</w:t>
      </w:r>
      <w:r w:rsidRPr="00C718B4">
        <w:rPr>
          <w:color w:val="auto"/>
        </w:rPr>
        <w:t>oot mass</w:t>
      </w:r>
      <w:r w:rsidR="002D5FEB">
        <w:rPr>
          <w:color w:val="auto"/>
        </w:rPr>
        <w:t xml:space="preserve"> production</w:t>
      </w:r>
      <w:r w:rsidR="00CD18F7">
        <w:rPr>
          <w:color w:val="auto"/>
        </w:rPr>
        <w:t xml:space="preserve"> (n=8) </w:t>
      </w:r>
      <w:r w:rsidR="002D5FEB">
        <w:rPr>
          <w:color w:val="auto"/>
        </w:rPr>
        <w:t>depending on assumed rate of decomposition of root mass present at planting (‘background’ roots)</w:t>
      </w:r>
      <w:r w:rsidR="00CD18F7">
        <w:rPr>
          <w:color w:val="auto"/>
        </w:rPr>
        <w:t xml:space="preserve"> for </w:t>
      </w:r>
      <w:bookmarkEnd w:id="13"/>
      <w:r w:rsidRPr="00C718B4">
        <w:rPr>
          <w:color w:val="auto"/>
        </w:rPr>
        <w:t xml:space="preserve">maize grown in the </w:t>
      </w:r>
      <w:r w:rsidR="00CD18F7">
        <w:rPr>
          <w:color w:val="auto"/>
        </w:rPr>
        <w:t>short</w:t>
      </w:r>
      <w:r w:rsidR="00CD18F7" w:rsidRPr="00C718B4">
        <w:rPr>
          <w:color w:val="auto"/>
        </w:rPr>
        <w:t xml:space="preserve"> </w:t>
      </w:r>
      <w:r w:rsidRPr="00C718B4">
        <w:rPr>
          <w:color w:val="auto"/>
        </w:rPr>
        <w:t xml:space="preserve">(pink) and </w:t>
      </w:r>
      <w:r w:rsidR="00CD18F7">
        <w:rPr>
          <w:color w:val="auto"/>
        </w:rPr>
        <w:t>extended</w:t>
      </w:r>
      <w:r w:rsidR="00CD18F7" w:rsidRPr="00C718B4">
        <w:rPr>
          <w:color w:val="auto"/>
        </w:rPr>
        <w:t xml:space="preserve"> </w:t>
      </w:r>
      <w:r w:rsidRPr="00C718B4">
        <w:rPr>
          <w:color w:val="auto"/>
        </w:rPr>
        <w:t xml:space="preserve">(dark blue) </w:t>
      </w:r>
      <w:r w:rsidR="004C1B32">
        <w:rPr>
          <w:color w:val="auto"/>
        </w:rPr>
        <w:t xml:space="preserve">rotations </w:t>
      </w:r>
      <w:r w:rsidR="00CD18F7">
        <w:rPr>
          <w:color w:val="auto"/>
        </w:rPr>
        <w:t xml:space="preserve">separated by depth and (right) </w:t>
      </w:r>
      <w:r w:rsidR="00940572">
        <w:rPr>
          <w:color w:val="auto"/>
        </w:rPr>
        <w:t xml:space="preserve">range in </w:t>
      </w:r>
      <w:r w:rsidR="00CD18F7">
        <w:rPr>
          <w:color w:val="auto"/>
        </w:rPr>
        <w:t>total</w:t>
      </w:r>
      <w:r w:rsidR="004C1B32">
        <w:rPr>
          <w:color w:val="auto"/>
        </w:rPr>
        <w:t xml:space="preserve"> </w:t>
      </w:r>
      <w:r w:rsidR="00940572">
        <w:rPr>
          <w:color w:val="auto"/>
        </w:rPr>
        <w:t xml:space="preserve">possible </w:t>
      </w:r>
      <w:r w:rsidR="004C1B32">
        <w:rPr>
          <w:color w:val="auto"/>
        </w:rPr>
        <w:t>root biomass for 0-60 cm.</w:t>
      </w:r>
    </w:p>
    <w:p w14:paraId="7AED000A" w14:textId="77777777" w:rsidR="008C4354" w:rsidRPr="00C718B4" w:rsidRDefault="008C4354" w:rsidP="008C4354">
      <w:pPr>
        <w:pStyle w:val="Heading2"/>
      </w:pPr>
      <w:bookmarkStart w:id="14" w:name="_Toc83115539"/>
      <w:r w:rsidRPr="00C718B4">
        <w:t>Growth analysis</w:t>
      </w:r>
      <w:bookmarkEnd w:id="14"/>
    </w:p>
    <w:p w14:paraId="71277BC9" w14:textId="2EBB10DD" w:rsidR="008C4354" w:rsidRPr="00C718B4" w:rsidRDefault="008C4354" w:rsidP="008C4354">
      <w:pPr>
        <w:pStyle w:val="Body"/>
        <w:rPr>
          <w:color w:val="auto"/>
        </w:rPr>
      </w:pPr>
      <w:r w:rsidRPr="00C718B4">
        <w:rPr>
          <w:color w:val="auto"/>
        </w:rPr>
        <w:t>The maximum aboveground maize biomass (</w:t>
      </w:r>
      <w:proofErr w:type="spellStart"/>
      <w:r w:rsidRPr="00C718B4">
        <w:rPr>
          <w:i/>
          <w:iCs/>
          <w:color w:val="auto"/>
        </w:rPr>
        <w:t>Asym</w:t>
      </w:r>
      <w:proofErr w:type="spellEnd"/>
      <w:r w:rsidRPr="00C718B4">
        <w:rPr>
          <w:color w:val="auto"/>
        </w:rPr>
        <w:t xml:space="preserve">; Eqn. 1) as estimated from the growth analysis was significantly higher in the </w:t>
      </w:r>
      <w:r w:rsidR="00CD0A36">
        <w:rPr>
          <w:color w:val="auto"/>
        </w:rPr>
        <w:t>extended rotation</w:t>
      </w:r>
      <w:r w:rsidRPr="00C718B4">
        <w:rPr>
          <w:color w:val="auto"/>
        </w:rPr>
        <w:t xml:space="preserve"> in the years when the </w:t>
      </w:r>
      <w:r w:rsidR="00CD0A36">
        <w:rPr>
          <w:color w:val="auto"/>
        </w:rPr>
        <w:t>extended rotation</w:t>
      </w:r>
      <w:r w:rsidRPr="00C718B4">
        <w:rPr>
          <w:color w:val="auto"/>
        </w:rPr>
        <w:t xml:space="preserve"> yielded significantly higher grain yields (</w:t>
      </w:r>
      <w:r w:rsidRPr="00C718B4">
        <w:rPr>
          <w:b/>
          <w:bCs/>
          <w:color w:val="auto"/>
        </w:rPr>
        <w:t xml:space="preserve">Table 3; </w:t>
      </w:r>
      <w:r w:rsidR="00EC58E2" w:rsidRPr="00C718B4">
        <w:rPr>
          <w:b/>
          <w:bCs/>
          <w:color w:val="auto"/>
        </w:rPr>
        <w:t>Figure S</w:t>
      </w:r>
      <w:r w:rsidR="0025150E">
        <w:rPr>
          <w:b/>
          <w:bCs/>
          <w:color w:val="auto"/>
        </w:rPr>
        <w:t>2</w:t>
      </w:r>
      <w:r w:rsidR="00EC58E2" w:rsidRPr="00C718B4">
        <w:rPr>
          <w:b/>
          <w:bCs/>
          <w:color w:val="auto"/>
        </w:rPr>
        <w:t xml:space="preserve">; </w:t>
      </w:r>
      <w:r w:rsidRPr="00C718B4">
        <w:rPr>
          <w:b/>
          <w:bCs/>
          <w:color w:val="auto"/>
        </w:rPr>
        <w:t>Table S</w:t>
      </w:r>
      <w:r w:rsidR="007E0F43">
        <w:rPr>
          <w:b/>
          <w:bCs/>
          <w:color w:val="auto"/>
        </w:rPr>
        <w:t>1</w:t>
      </w:r>
      <w:r w:rsidRPr="00C718B4">
        <w:rPr>
          <w:color w:val="auto"/>
        </w:rPr>
        <w:t>). The date at which the maize achieved half of its maximum biomass (</w:t>
      </w:r>
      <w:proofErr w:type="spellStart"/>
      <w:r w:rsidRPr="00C718B4">
        <w:rPr>
          <w:i/>
          <w:color w:val="auto"/>
        </w:rPr>
        <w:t>xmid</w:t>
      </w:r>
      <w:proofErr w:type="spellEnd"/>
      <w:r w:rsidRPr="00C718B4">
        <w:rPr>
          <w:i/>
          <w:color w:val="auto"/>
        </w:rPr>
        <w:t xml:space="preserve">; </w:t>
      </w:r>
      <w:r w:rsidRPr="00C718B4">
        <w:rPr>
          <w:iCs/>
          <w:color w:val="auto"/>
        </w:rPr>
        <w:t>Eqn. 1</w:t>
      </w:r>
      <w:r w:rsidRPr="00C718B4">
        <w:rPr>
          <w:color w:val="auto"/>
        </w:rPr>
        <w:t xml:space="preserve">) was significantly earlier in the </w:t>
      </w:r>
      <w:r w:rsidR="000D38D5">
        <w:rPr>
          <w:color w:val="auto"/>
        </w:rPr>
        <w:lastRenderedPageBreak/>
        <w:t>extended rotation</w:t>
      </w:r>
      <w:r w:rsidRPr="00C718B4">
        <w:rPr>
          <w:color w:val="auto"/>
        </w:rPr>
        <w:t xml:space="preserve"> in 2013 (p = 0.05)</w:t>
      </w:r>
      <w:r w:rsidR="00940572">
        <w:rPr>
          <w:color w:val="auto"/>
        </w:rPr>
        <w:t xml:space="preserve"> </w:t>
      </w:r>
      <w:r w:rsidR="007E0F43">
        <w:rPr>
          <w:color w:val="auto"/>
        </w:rPr>
        <w:t xml:space="preserve">and exhibited higher absolute growth rates compared to the short </w:t>
      </w:r>
      <w:r w:rsidR="00940572">
        <w:rPr>
          <w:color w:val="auto"/>
        </w:rPr>
        <w:t>before maximum growth rates were achieved (e.g. e</w:t>
      </w:r>
      <w:r w:rsidR="007E0F43">
        <w:rPr>
          <w:color w:val="auto"/>
        </w:rPr>
        <w:t>arly in the season</w:t>
      </w:r>
      <w:r w:rsidR="00940572">
        <w:rPr>
          <w:color w:val="auto"/>
        </w:rPr>
        <w:t>;</w:t>
      </w:r>
      <w:r w:rsidR="007E0F43">
        <w:rPr>
          <w:color w:val="auto"/>
        </w:rPr>
        <w:t xml:space="preserve"> </w:t>
      </w:r>
      <w:r w:rsidR="007E0F43" w:rsidRPr="007E0F43">
        <w:rPr>
          <w:b/>
          <w:bCs/>
          <w:color w:val="auto"/>
        </w:rPr>
        <w:t>Figure S2</w:t>
      </w:r>
      <w:r w:rsidR="007E0F43">
        <w:rPr>
          <w:color w:val="auto"/>
        </w:rPr>
        <w:t xml:space="preserve">). Conversely, </w:t>
      </w:r>
      <w:proofErr w:type="spellStart"/>
      <w:r w:rsidR="007E0F43" w:rsidRPr="007E0F43">
        <w:rPr>
          <w:i/>
          <w:iCs/>
          <w:color w:val="auto"/>
        </w:rPr>
        <w:t>xmid</w:t>
      </w:r>
      <w:proofErr w:type="spellEnd"/>
      <w:r w:rsidR="007E0F43">
        <w:rPr>
          <w:color w:val="auto"/>
        </w:rPr>
        <w:t xml:space="preserve"> for the extended rotation occurred </w:t>
      </w:r>
      <w:r w:rsidRPr="00C718B4">
        <w:rPr>
          <w:color w:val="auto"/>
        </w:rPr>
        <w:t xml:space="preserve">significantly later </w:t>
      </w:r>
      <w:r w:rsidR="007E0F43">
        <w:rPr>
          <w:color w:val="auto"/>
        </w:rPr>
        <w:t xml:space="preserve">than for the short </w:t>
      </w:r>
      <w:r w:rsidRPr="00C718B4">
        <w:rPr>
          <w:color w:val="auto"/>
        </w:rPr>
        <w:t>in 2018 (p &lt; 0.01)</w:t>
      </w:r>
      <w:r w:rsidR="007E0F43">
        <w:rPr>
          <w:color w:val="auto"/>
        </w:rPr>
        <w:t xml:space="preserve"> and had higher absolute growth rates </w:t>
      </w:r>
      <w:r w:rsidR="00940572">
        <w:rPr>
          <w:color w:val="auto"/>
        </w:rPr>
        <w:t>after maximum growth rates were achieved (e.g. later in the season)</w:t>
      </w:r>
      <w:r w:rsidR="007E0F43">
        <w:rPr>
          <w:color w:val="auto"/>
        </w:rPr>
        <w:t>. The</w:t>
      </w:r>
      <w:r w:rsidR="00940572">
        <w:rPr>
          <w:color w:val="auto"/>
        </w:rPr>
        <w:t xml:space="preserve"> timings of growth</w:t>
      </w:r>
      <w:r w:rsidR="007E0F43">
        <w:rPr>
          <w:color w:val="auto"/>
        </w:rPr>
        <w:t xml:space="preserve"> were not significantly different in </w:t>
      </w:r>
      <w:r w:rsidR="00940572">
        <w:rPr>
          <w:color w:val="auto"/>
        </w:rPr>
        <w:t>the other three</w:t>
      </w:r>
      <w:r w:rsidR="007E0F43">
        <w:rPr>
          <w:color w:val="auto"/>
        </w:rPr>
        <w:t xml:space="preserve"> year</w:t>
      </w:r>
      <w:r w:rsidR="00940572">
        <w:rPr>
          <w:color w:val="auto"/>
        </w:rPr>
        <w:t>s with growth data</w:t>
      </w:r>
      <w:r w:rsidR="007E0F43">
        <w:rPr>
          <w:color w:val="auto"/>
        </w:rPr>
        <w:t xml:space="preserve">. </w:t>
      </w:r>
      <w:r w:rsidRPr="00C718B4">
        <w:rPr>
          <w:color w:val="auto"/>
        </w:rPr>
        <w:t xml:space="preserve">The maximum growth rates in the two </w:t>
      </w:r>
      <w:r w:rsidR="000D38D5">
        <w:rPr>
          <w:color w:val="auto"/>
        </w:rPr>
        <w:t>rotations</w:t>
      </w:r>
      <w:r w:rsidR="000D38D5" w:rsidRPr="00C718B4">
        <w:rPr>
          <w:color w:val="auto"/>
        </w:rPr>
        <w:t xml:space="preserve"> </w:t>
      </w:r>
      <w:r w:rsidRPr="00C718B4">
        <w:rPr>
          <w:color w:val="auto"/>
        </w:rPr>
        <w:t>(</w:t>
      </w:r>
      <w:proofErr w:type="spellStart"/>
      <w:r w:rsidRPr="00C718B4">
        <w:rPr>
          <w:i/>
          <w:color w:val="auto"/>
        </w:rPr>
        <w:t>scal</w:t>
      </w:r>
      <w:proofErr w:type="spellEnd"/>
      <w:r w:rsidRPr="00C718B4">
        <w:rPr>
          <w:i/>
          <w:color w:val="auto"/>
        </w:rPr>
        <w:t xml:space="preserve">; </w:t>
      </w:r>
      <w:r w:rsidRPr="00C718B4">
        <w:rPr>
          <w:iCs/>
          <w:color w:val="auto"/>
        </w:rPr>
        <w:t>Eqn. 1</w:t>
      </w:r>
      <w:r w:rsidRPr="00C718B4">
        <w:rPr>
          <w:color w:val="auto"/>
        </w:rPr>
        <w:t>) were</w:t>
      </w:r>
      <w:r w:rsidR="007E0F43">
        <w:rPr>
          <w:color w:val="auto"/>
        </w:rPr>
        <w:t xml:space="preserve"> </w:t>
      </w:r>
      <w:r w:rsidRPr="00C718B4">
        <w:rPr>
          <w:color w:val="auto"/>
        </w:rPr>
        <w:t xml:space="preserve">not significantly different in any </w:t>
      </w:r>
      <w:r w:rsidR="00940572">
        <w:rPr>
          <w:color w:val="auto"/>
        </w:rPr>
        <w:t xml:space="preserve">of the five </w:t>
      </w:r>
      <w:r w:rsidRPr="00C718B4">
        <w:rPr>
          <w:color w:val="auto"/>
        </w:rPr>
        <w:t>year</w:t>
      </w:r>
      <w:r w:rsidR="00940572">
        <w:rPr>
          <w:color w:val="auto"/>
        </w:rPr>
        <w:t>s</w:t>
      </w:r>
      <w:r w:rsidRPr="00C718B4">
        <w:rPr>
          <w:color w:val="auto"/>
        </w:rPr>
        <w:t>. The harvest index and 500-kernel weights were consistently higher in years with large rotation effects on grain yield but did not differ in years</w:t>
      </w:r>
      <w:r w:rsidR="007E0F43">
        <w:rPr>
          <w:color w:val="auto"/>
        </w:rPr>
        <w:t xml:space="preserve"> that lacked</w:t>
      </w:r>
      <w:r w:rsidRPr="00C718B4">
        <w:rPr>
          <w:color w:val="auto"/>
        </w:rPr>
        <w:t xml:space="preserve"> a strong rotation effect</w:t>
      </w:r>
      <w:r w:rsidR="007E0F43">
        <w:rPr>
          <w:color w:val="auto"/>
        </w:rPr>
        <w:t xml:space="preserve"> (</w:t>
      </w:r>
      <w:r w:rsidR="007E0F43" w:rsidRPr="007E0F43">
        <w:rPr>
          <w:b/>
          <w:bCs/>
          <w:color w:val="auto"/>
        </w:rPr>
        <w:t>Table 3</w:t>
      </w:r>
      <w:r w:rsidR="007E0F43">
        <w:rPr>
          <w:color w:val="auto"/>
        </w:rPr>
        <w:t>)</w:t>
      </w:r>
      <w:r w:rsidRPr="00C718B4">
        <w:rPr>
          <w:color w:val="auto"/>
        </w:rPr>
        <w:t xml:space="preserve">. </w:t>
      </w:r>
    </w:p>
    <w:p w14:paraId="6D1410B3" w14:textId="77777777" w:rsidR="00EB1F94" w:rsidRDefault="007E0F43" w:rsidP="008C4354">
      <w:pPr>
        <w:pStyle w:val="Body"/>
        <w:rPr>
          <w:color w:val="auto"/>
        </w:rPr>
      </w:pPr>
      <w:r>
        <w:rPr>
          <w:color w:val="auto"/>
        </w:rPr>
        <w:t>The</w:t>
      </w:r>
      <w:r w:rsidR="008C4354" w:rsidRPr="00C718B4">
        <w:rPr>
          <w:color w:val="auto"/>
        </w:rPr>
        <w:t xml:space="preserve"> root-to-shoot ratios</w:t>
      </w:r>
      <w:r>
        <w:rPr>
          <w:color w:val="auto"/>
        </w:rPr>
        <w:t xml:space="preserve"> ranged from 0.002 to 0.015 depending on the </w:t>
      </w:r>
      <w:r w:rsidR="00EB1F94">
        <w:rPr>
          <w:color w:val="auto"/>
        </w:rPr>
        <w:t>assumed</w:t>
      </w:r>
      <w:r>
        <w:rPr>
          <w:color w:val="auto"/>
        </w:rPr>
        <w:t xml:space="preserve"> background root decomposition (</w:t>
      </w:r>
      <w:r w:rsidRPr="007E0F43">
        <w:rPr>
          <w:b/>
          <w:bCs/>
          <w:color w:val="auto"/>
        </w:rPr>
        <w:t>Figure S3</w:t>
      </w:r>
      <w:proofErr w:type="gramStart"/>
      <w:r>
        <w:rPr>
          <w:color w:val="auto"/>
        </w:rPr>
        <w:t>)</w:t>
      </w:r>
      <w:r w:rsidR="00EB1F94">
        <w:rPr>
          <w:color w:val="auto"/>
        </w:rPr>
        <w:t>, and</w:t>
      </w:r>
      <w:proofErr w:type="gramEnd"/>
      <w:r w:rsidR="00EB1F94">
        <w:rPr>
          <w:color w:val="auto"/>
        </w:rPr>
        <w:t xml:space="preserve"> produced inconclusive trends due to the variation produced by the assumptions leading to its calculation</w:t>
      </w:r>
      <w:r>
        <w:rPr>
          <w:color w:val="auto"/>
        </w:rPr>
        <w:t xml:space="preserve">.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w:t>
      </w:r>
      <w:r>
        <w:rPr>
          <w:color w:val="auto"/>
        </w:rPr>
        <w:t xml:space="preserve"> and driving questions</w:t>
      </w:r>
      <w:r w:rsidR="00AD4BFF" w:rsidRPr="00C718B4">
        <w:rPr>
          <w:color w:val="auto"/>
        </w:rPr>
        <w:t xml:space="preserve"> differed</w:t>
      </w:r>
      <w:r w:rsidR="00EB1F94">
        <w:rPr>
          <w:color w:val="auto"/>
        </w:rPr>
        <w:t>, and our total root biomasses are consistent with other studies that control for background root amounts (e.g. Dietzel et al. 2017).</w:t>
      </w:r>
      <w:r w:rsidR="00CF21C6" w:rsidRPr="00C718B4">
        <w:rPr>
          <w:color w:val="auto"/>
        </w:rPr>
        <w:t xml:space="preserve"> </w:t>
      </w:r>
    </w:p>
    <w:p w14:paraId="68BBCD7E" w14:textId="16F1A9A2" w:rsidR="00EB1F94" w:rsidRPr="00C718B4" w:rsidRDefault="00EB1F94" w:rsidP="00EB1F94">
      <w:pPr>
        <w:pStyle w:val="CaptionSpecAPA"/>
        <w:spacing w:line="480" w:lineRule="auto"/>
        <w:rPr>
          <w:color w:val="auto"/>
        </w:rPr>
      </w:pPr>
      <w:bookmarkStart w:id="15" w:name="_Ref79574153"/>
      <w:bookmarkStart w:id="16" w:name="_Ref79574817"/>
      <w:bookmarkStart w:id="17" w:name="_Toc83115574"/>
      <w:r w:rsidRPr="00C718B4">
        <w:rPr>
          <w:color w:val="auto"/>
        </w:rPr>
        <w:t>Table 3</w:t>
      </w:r>
      <w:bookmarkEnd w:id="15"/>
      <w:r w:rsidRPr="00C718B4">
        <w:rPr>
          <w:color w:val="auto"/>
        </w:rPr>
        <w:t xml:space="preserve">. Summary of </w:t>
      </w:r>
      <w:r>
        <w:rPr>
          <w:color w:val="auto"/>
        </w:rPr>
        <w:t>extended rotation</w:t>
      </w:r>
      <w:r w:rsidRPr="00C718B4">
        <w:rPr>
          <w:color w:val="auto"/>
        </w:rPr>
        <w:t xml:space="preserve">’s </w:t>
      </w:r>
      <w:r>
        <w:rPr>
          <w:color w:val="auto"/>
        </w:rPr>
        <w:t xml:space="preserve">maize characteristics </w:t>
      </w:r>
      <w:proofErr w:type="gramStart"/>
      <w:r>
        <w:rPr>
          <w:color w:val="auto"/>
        </w:rPr>
        <w:t>relative  to</w:t>
      </w:r>
      <w:proofErr w:type="gramEnd"/>
      <w:r>
        <w:rPr>
          <w:color w:val="auto"/>
        </w:rPr>
        <w:t xml:space="preserve"> short rotation’s including</w:t>
      </w:r>
      <w:r w:rsidRPr="00C718B4">
        <w:rPr>
          <w:color w:val="auto"/>
        </w:rPr>
        <w:t xml:space="preserve"> grain yields</w:t>
      </w:r>
      <w:r>
        <w:rPr>
          <w:color w:val="auto"/>
        </w:rPr>
        <w:t xml:space="preserve"> (Figure 1)</w:t>
      </w:r>
      <w:r w:rsidRPr="00C718B4">
        <w:rPr>
          <w:color w:val="auto"/>
        </w:rPr>
        <w:t xml:space="preserve">, </w:t>
      </w:r>
      <w:r>
        <w:rPr>
          <w:color w:val="auto"/>
        </w:rPr>
        <w:t xml:space="preserve">root characteristics (Figures 2, 3) </w:t>
      </w:r>
      <w:r w:rsidRPr="00C718B4">
        <w:rPr>
          <w:color w:val="auto"/>
        </w:rPr>
        <w:t>growth analysis</w:t>
      </w:r>
      <w:r>
        <w:rPr>
          <w:color w:val="auto"/>
        </w:rPr>
        <w:t xml:space="preserve"> (Figure S2, Table S4)</w:t>
      </w:r>
      <w:r w:rsidRPr="00C718B4">
        <w:rPr>
          <w:color w:val="auto"/>
        </w:rPr>
        <w:t>, and yield components</w:t>
      </w:r>
      <w:r>
        <w:rPr>
          <w:color w:val="auto"/>
        </w:rPr>
        <w:t xml:space="preserve"> (Figure S2)</w:t>
      </w:r>
      <w:r w:rsidRPr="00C718B4">
        <w:rPr>
          <w:color w:val="auto"/>
        </w:rPr>
        <w:t xml:space="preserve"> for years with growth analysis data, ordered by magnitude of </w:t>
      </w:r>
      <w:bookmarkEnd w:id="16"/>
      <w:bookmarkEnd w:id="17"/>
      <w:r>
        <w:rPr>
          <w:color w:val="auto"/>
        </w:rPr>
        <w:t>grain yield differentials; ratios of values are presented to simplify visual comparisons of rotation</w:t>
      </w:r>
      <w:r w:rsidR="00E54934">
        <w:rPr>
          <w:color w:val="auto"/>
        </w:rPr>
        <w:t>s</w:t>
      </w:r>
      <w:r>
        <w:rPr>
          <w:color w:val="auto"/>
        </w:rPr>
        <w:t xml:space="preserve"> </w:t>
      </w:r>
      <w:r w:rsidRPr="00C718B4">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EB1F94" w:rsidRPr="00C718B4" w14:paraId="1DEFF64C" w14:textId="77777777" w:rsidTr="00F87EC2">
        <w:tc>
          <w:tcPr>
            <w:tcW w:w="681" w:type="dxa"/>
            <w:tcBorders>
              <w:top w:val="single" w:sz="4" w:space="0" w:color="auto"/>
              <w:bottom w:val="single" w:sz="4" w:space="0" w:color="auto"/>
            </w:tcBorders>
            <w:vAlign w:val="center"/>
          </w:tcPr>
          <w:p w14:paraId="07C756C9" w14:textId="77777777" w:rsidR="00EB1F94" w:rsidRPr="00C718B4" w:rsidRDefault="00EB1F94" w:rsidP="00F215DB">
            <w:pPr>
              <w:autoSpaceDE w:val="0"/>
              <w:autoSpaceDN w:val="0"/>
              <w:adjustRightInd w:val="0"/>
              <w:spacing w:before="0" w:after="0"/>
              <w:jc w:val="center"/>
              <w:rPr>
                <w:b/>
                <w:sz w:val="22"/>
              </w:rPr>
            </w:pPr>
            <w:r w:rsidRPr="00C718B4">
              <w:rPr>
                <w:b/>
                <w:sz w:val="22"/>
              </w:rPr>
              <w:t>Year</w:t>
            </w:r>
          </w:p>
        </w:tc>
        <w:tc>
          <w:tcPr>
            <w:tcW w:w="1822" w:type="dxa"/>
            <w:tcBorders>
              <w:top w:val="single" w:sz="4" w:space="0" w:color="auto"/>
              <w:bottom w:val="single" w:sz="4" w:space="0" w:color="auto"/>
            </w:tcBorders>
            <w:vAlign w:val="center"/>
          </w:tcPr>
          <w:p w14:paraId="055901BD" w14:textId="77777777" w:rsidR="00EB1F94"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system maize grain yield</w:t>
            </w:r>
            <w:r w:rsidRPr="00C43DF6">
              <w:rPr>
                <w:rFonts w:cs="Times New Roman"/>
                <w:sz w:val="26"/>
                <w:szCs w:val="26"/>
                <w:vertAlign w:val="superscript"/>
              </w:rPr>
              <w:t>†</w:t>
            </w:r>
          </w:p>
          <w:p w14:paraId="42A46349" w14:textId="77777777" w:rsidR="00EB1F94" w:rsidRPr="00C718B4"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C718B4" w:rsidRDefault="00EB1F94" w:rsidP="00F87EC2">
            <w:pPr>
              <w:autoSpaceDE w:val="0"/>
              <w:autoSpaceDN w:val="0"/>
              <w:adjustRightInd w:val="0"/>
              <w:spacing w:before="0" w:after="0"/>
              <w:jc w:val="center"/>
              <w:rPr>
                <w:b/>
                <w:sz w:val="22"/>
              </w:rPr>
            </w:pPr>
            <w:r>
              <w:rPr>
                <w:b/>
                <w:sz w:val="22"/>
              </w:rPr>
              <w:t xml:space="preserve">Extended rotation’s maize maximum rooting depth/surface </w:t>
            </w:r>
            <w:r>
              <w:rPr>
                <w:b/>
                <w:sz w:val="22"/>
              </w:rPr>
              <w:lastRenderedPageBreak/>
              <w:t>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C43DF6"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lastRenderedPageBreak/>
              <w:t xml:space="preserve">Timing of </w:t>
            </w:r>
            <w:r>
              <w:rPr>
                <w:b/>
                <w:sz w:val="22"/>
              </w:rPr>
              <w:t>extended rotation</w:t>
            </w:r>
            <w:r w:rsidRPr="00C718B4">
              <w:rPr>
                <w:b/>
                <w:sz w:val="22"/>
              </w:rPr>
              <w:t xml:space="preserve">’s maize </w:t>
            </w:r>
            <w:r w:rsidRPr="00C718B4">
              <w:rPr>
                <w:b/>
                <w:sz w:val="22"/>
              </w:rPr>
              <w:lastRenderedPageBreak/>
              <w:t>growth advantage</w:t>
            </w:r>
            <w:r w:rsidRPr="00C43DF6">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77777777" w:rsidR="00EB1F94" w:rsidRPr="00C718B4" w:rsidRDefault="00EB1F94" w:rsidP="00F87EC2">
            <w:pPr>
              <w:jc w:val="center"/>
              <w:rPr>
                <w:b/>
                <w:sz w:val="22"/>
              </w:rPr>
            </w:pPr>
            <w:r w:rsidRPr="00C718B4">
              <w:rPr>
                <w:b/>
                <w:sz w:val="22"/>
              </w:rPr>
              <w:lastRenderedPageBreak/>
              <w:t xml:space="preserve">Ratio of </w:t>
            </w:r>
            <w:proofErr w:type="spellStart"/>
            <w:proofErr w:type="gramStart"/>
            <w:r>
              <w:rPr>
                <w:b/>
                <w:sz w:val="22"/>
              </w:rPr>
              <w:t>extended:short</w:t>
            </w:r>
            <w:proofErr w:type="spellEnd"/>
            <w:proofErr w:type="gramEnd"/>
            <w:r w:rsidRPr="00C718B4">
              <w:rPr>
                <w:b/>
                <w:sz w:val="22"/>
              </w:rPr>
              <w:t xml:space="preserve"> harvest index</w:t>
            </w:r>
          </w:p>
        </w:tc>
        <w:tc>
          <w:tcPr>
            <w:tcW w:w="1589" w:type="dxa"/>
            <w:tcBorders>
              <w:top w:val="single" w:sz="4" w:space="0" w:color="auto"/>
              <w:bottom w:val="single" w:sz="4" w:space="0" w:color="auto"/>
            </w:tcBorders>
            <w:shd w:val="clear" w:color="auto" w:fill="auto"/>
            <w:vAlign w:val="center"/>
          </w:tcPr>
          <w:p w14:paraId="778E0202" w14:textId="77777777" w:rsidR="00EB1F94" w:rsidRPr="00C718B4" w:rsidRDefault="00EB1F94" w:rsidP="00F87EC2">
            <w:pPr>
              <w:jc w:val="center"/>
              <w:rPr>
                <w:b/>
                <w:sz w:val="22"/>
              </w:rPr>
            </w:pPr>
            <w:r w:rsidRPr="00C718B4">
              <w:rPr>
                <w:b/>
                <w:sz w:val="22"/>
              </w:rPr>
              <w:t xml:space="preserve">Ratio of </w:t>
            </w:r>
            <w:proofErr w:type="spellStart"/>
            <w:proofErr w:type="gramStart"/>
            <w:r>
              <w:rPr>
                <w:b/>
                <w:sz w:val="22"/>
              </w:rPr>
              <w:t>extended:short</w:t>
            </w:r>
            <w:proofErr w:type="spellEnd"/>
            <w:proofErr w:type="gramEnd"/>
            <w:r w:rsidRPr="00C718B4">
              <w:rPr>
                <w:b/>
                <w:sz w:val="22"/>
              </w:rPr>
              <w:t xml:space="preserve"> 500-kernal weight</w:t>
            </w:r>
          </w:p>
        </w:tc>
      </w:tr>
      <w:tr w:rsidR="00EB1F94" w:rsidRPr="00C718B4" w14:paraId="5940FC27" w14:textId="77777777" w:rsidTr="00F87EC2">
        <w:tc>
          <w:tcPr>
            <w:tcW w:w="681" w:type="dxa"/>
            <w:tcBorders>
              <w:top w:val="single" w:sz="4" w:space="0" w:color="auto"/>
            </w:tcBorders>
            <w:vAlign w:val="center"/>
          </w:tcPr>
          <w:p w14:paraId="19C886EC" w14:textId="77777777" w:rsidR="00EB1F94" w:rsidRPr="00C718B4" w:rsidRDefault="00EB1F94" w:rsidP="00F87EC2">
            <w:pPr>
              <w:spacing w:line="480" w:lineRule="auto"/>
              <w:jc w:val="center"/>
              <w:rPr>
                <w:sz w:val="22"/>
              </w:rPr>
            </w:pPr>
            <w:r w:rsidRPr="00C718B4">
              <w:rPr>
                <w:sz w:val="22"/>
              </w:rPr>
              <w:t>2018</w:t>
            </w:r>
          </w:p>
        </w:tc>
        <w:tc>
          <w:tcPr>
            <w:tcW w:w="1822" w:type="dxa"/>
            <w:tcBorders>
              <w:top w:val="single" w:sz="4" w:space="0" w:color="auto"/>
            </w:tcBorders>
            <w:vAlign w:val="center"/>
          </w:tcPr>
          <w:p w14:paraId="3CECBFE3" w14:textId="77777777" w:rsidR="00EB1F94" w:rsidRPr="00C718B4" w:rsidRDefault="00EB1F94" w:rsidP="00F87EC2">
            <w:pPr>
              <w:spacing w:line="480" w:lineRule="auto"/>
              <w:jc w:val="center"/>
              <w:rPr>
                <w:sz w:val="22"/>
              </w:rPr>
            </w:pPr>
            <w:r w:rsidRPr="00C718B4">
              <w:rPr>
                <w:sz w:val="22"/>
              </w:rPr>
              <w:t>1.20</w:t>
            </w:r>
          </w:p>
        </w:tc>
        <w:tc>
          <w:tcPr>
            <w:tcW w:w="1791" w:type="dxa"/>
            <w:tcBorders>
              <w:top w:val="single" w:sz="4" w:space="0" w:color="auto"/>
            </w:tcBorders>
            <w:vAlign w:val="center"/>
          </w:tcPr>
          <w:p w14:paraId="618A2B20" w14:textId="77777777" w:rsidR="00EB1F94" w:rsidRPr="00C718B4" w:rsidRDefault="00EB1F94" w:rsidP="00F87EC2">
            <w:pPr>
              <w:spacing w:line="480" w:lineRule="auto"/>
              <w:jc w:val="center"/>
              <w:rPr>
                <w:sz w:val="22"/>
              </w:rPr>
            </w:pPr>
            <w:r>
              <w:rPr>
                <w:sz w:val="22"/>
              </w:rPr>
              <w:t>Deeper/-</w:t>
            </w:r>
          </w:p>
        </w:tc>
        <w:tc>
          <w:tcPr>
            <w:tcW w:w="1405" w:type="dxa"/>
            <w:tcBorders>
              <w:top w:val="single" w:sz="4" w:space="0" w:color="auto"/>
            </w:tcBorders>
            <w:shd w:val="clear" w:color="auto" w:fill="auto"/>
            <w:vAlign w:val="center"/>
          </w:tcPr>
          <w:p w14:paraId="0CA5454B" w14:textId="77777777" w:rsidR="00EB1F94" w:rsidRPr="00C718B4" w:rsidRDefault="00EB1F94" w:rsidP="00F87EC2">
            <w:pPr>
              <w:spacing w:line="480" w:lineRule="auto"/>
              <w:jc w:val="center"/>
              <w:rPr>
                <w:sz w:val="22"/>
              </w:rPr>
            </w:pPr>
            <w:r w:rsidRPr="00C718B4">
              <w:rPr>
                <w:sz w:val="22"/>
              </w:rPr>
              <w:t>Late season</w:t>
            </w:r>
          </w:p>
        </w:tc>
        <w:tc>
          <w:tcPr>
            <w:tcW w:w="1622" w:type="dxa"/>
            <w:tcBorders>
              <w:top w:val="single" w:sz="4" w:space="0" w:color="auto"/>
            </w:tcBorders>
            <w:shd w:val="clear" w:color="auto" w:fill="auto"/>
            <w:vAlign w:val="center"/>
          </w:tcPr>
          <w:p w14:paraId="3B5FF97B" w14:textId="77777777" w:rsidR="00EB1F94" w:rsidRPr="00C718B4" w:rsidRDefault="00EB1F94" w:rsidP="00F87EC2">
            <w:pPr>
              <w:spacing w:line="480" w:lineRule="auto"/>
              <w:jc w:val="center"/>
              <w:rPr>
                <w:sz w:val="22"/>
              </w:rPr>
            </w:pPr>
            <w:r w:rsidRPr="00C718B4">
              <w:rPr>
                <w:sz w:val="22"/>
              </w:rPr>
              <w:t>1.08</w:t>
            </w:r>
          </w:p>
        </w:tc>
        <w:tc>
          <w:tcPr>
            <w:tcW w:w="1589" w:type="dxa"/>
            <w:tcBorders>
              <w:top w:val="single" w:sz="4" w:space="0" w:color="auto"/>
            </w:tcBorders>
            <w:shd w:val="clear" w:color="auto" w:fill="auto"/>
            <w:vAlign w:val="center"/>
          </w:tcPr>
          <w:p w14:paraId="6BF2B61A" w14:textId="77777777" w:rsidR="00EB1F94" w:rsidRPr="00C718B4" w:rsidRDefault="00EB1F94" w:rsidP="00F87EC2">
            <w:pPr>
              <w:spacing w:line="480" w:lineRule="auto"/>
              <w:jc w:val="center"/>
              <w:rPr>
                <w:sz w:val="22"/>
              </w:rPr>
            </w:pPr>
            <w:r w:rsidRPr="00C718B4">
              <w:rPr>
                <w:sz w:val="22"/>
              </w:rPr>
              <w:t>1.13</w:t>
            </w:r>
          </w:p>
        </w:tc>
      </w:tr>
      <w:tr w:rsidR="00EB1F94" w:rsidRPr="00C718B4" w14:paraId="4E5DC7BD" w14:textId="77777777" w:rsidTr="00F87EC2">
        <w:tc>
          <w:tcPr>
            <w:tcW w:w="681" w:type="dxa"/>
            <w:vAlign w:val="center"/>
          </w:tcPr>
          <w:p w14:paraId="2D1655FC" w14:textId="77777777" w:rsidR="00EB1F94" w:rsidRPr="00C718B4" w:rsidRDefault="00EB1F94" w:rsidP="00F87EC2">
            <w:pPr>
              <w:spacing w:line="480" w:lineRule="auto"/>
              <w:jc w:val="center"/>
              <w:rPr>
                <w:sz w:val="22"/>
              </w:rPr>
            </w:pPr>
            <w:r w:rsidRPr="00C718B4">
              <w:rPr>
                <w:sz w:val="22"/>
              </w:rPr>
              <w:t>2013</w:t>
            </w:r>
          </w:p>
        </w:tc>
        <w:tc>
          <w:tcPr>
            <w:tcW w:w="1822" w:type="dxa"/>
            <w:vAlign w:val="center"/>
          </w:tcPr>
          <w:p w14:paraId="4CED7B03" w14:textId="77777777" w:rsidR="00EB1F94" w:rsidRPr="00C718B4" w:rsidRDefault="00EB1F94" w:rsidP="00F87EC2">
            <w:pPr>
              <w:spacing w:line="480" w:lineRule="auto"/>
              <w:jc w:val="center"/>
              <w:rPr>
                <w:sz w:val="22"/>
              </w:rPr>
            </w:pPr>
            <w:r w:rsidRPr="00C718B4">
              <w:rPr>
                <w:sz w:val="22"/>
              </w:rPr>
              <w:t>1.10</w:t>
            </w:r>
          </w:p>
        </w:tc>
        <w:tc>
          <w:tcPr>
            <w:tcW w:w="1791" w:type="dxa"/>
            <w:vAlign w:val="center"/>
          </w:tcPr>
          <w:p w14:paraId="4D951375"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6B184286" w14:textId="77777777" w:rsidR="00EB1F94" w:rsidRPr="00C718B4" w:rsidRDefault="00EB1F94" w:rsidP="00F87EC2">
            <w:pPr>
              <w:spacing w:line="480" w:lineRule="auto"/>
              <w:jc w:val="center"/>
              <w:rPr>
                <w:sz w:val="22"/>
              </w:rPr>
            </w:pPr>
            <w:r w:rsidRPr="00C718B4">
              <w:rPr>
                <w:sz w:val="22"/>
              </w:rPr>
              <w:t>Early season</w:t>
            </w:r>
          </w:p>
        </w:tc>
        <w:tc>
          <w:tcPr>
            <w:tcW w:w="1622" w:type="dxa"/>
            <w:shd w:val="clear" w:color="auto" w:fill="auto"/>
            <w:vAlign w:val="center"/>
          </w:tcPr>
          <w:p w14:paraId="1CBCF269" w14:textId="77777777" w:rsidR="00EB1F94" w:rsidRPr="00C718B4" w:rsidRDefault="00EB1F94" w:rsidP="00F87EC2">
            <w:pPr>
              <w:spacing w:line="480" w:lineRule="auto"/>
              <w:jc w:val="center"/>
              <w:rPr>
                <w:sz w:val="22"/>
              </w:rPr>
            </w:pPr>
            <w:r w:rsidRPr="00C718B4">
              <w:rPr>
                <w:sz w:val="22"/>
              </w:rPr>
              <w:t>1.04</w:t>
            </w:r>
          </w:p>
        </w:tc>
        <w:tc>
          <w:tcPr>
            <w:tcW w:w="1589" w:type="dxa"/>
            <w:shd w:val="clear" w:color="auto" w:fill="auto"/>
            <w:vAlign w:val="center"/>
          </w:tcPr>
          <w:p w14:paraId="17AC76FF" w14:textId="77777777" w:rsidR="00EB1F94" w:rsidRPr="00C718B4" w:rsidRDefault="00EB1F94" w:rsidP="00F87EC2">
            <w:pPr>
              <w:spacing w:line="480" w:lineRule="auto"/>
              <w:jc w:val="center"/>
              <w:rPr>
                <w:sz w:val="22"/>
              </w:rPr>
            </w:pPr>
            <w:r w:rsidRPr="00C718B4">
              <w:rPr>
                <w:i/>
                <w:iCs/>
                <w:sz w:val="22"/>
              </w:rPr>
              <w:t>-</w:t>
            </w:r>
          </w:p>
        </w:tc>
      </w:tr>
      <w:tr w:rsidR="00EB1F94" w:rsidRPr="00C718B4" w14:paraId="74970A09" w14:textId="77777777" w:rsidTr="00F87EC2">
        <w:tc>
          <w:tcPr>
            <w:tcW w:w="681" w:type="dxa"/>
            <w:vAlign w:val="center"/>
          </w:tcPr>
          <w:p w14:paraId="7EC472DA" w14:textId="77777777" w:rsidR="00EB1F94" w:rsidRPr="00C718B4" w:rsidRDefault="00EB1F94" w:rsidP="00F87EC2">
            <w:pPr>
              <w:spacing w:line="480" w:lineRule="auto"/>
              <w:jc w:val="center"/>
              <w:rPr>
                <w:sz w:val="22"/>
              </w:rPr>
            </w:pPr>
            <w:r w:rsidRPr="00C718B4">
              <w:rPr>
                <w:sz w:val="22"/>
              </w:rPr>
              <w:t>2014</w:t>
            </w:r>
          </w:p>
        </w:tc>
        <w:tc>
          <w:tcPr>
            <w:tcW w:w="1822" w:type="dxa"/>
            <w:vAlign w:val="center"/>
          </w:tcPr>
          <w:p w14:paraId="51770330" w14:textId="77777777" w:rsidR="00EB1F94" w:rsidRPr="00C718B4" w:rsidRDefault="00EB1F94" w:rsidP="00F87EC2">
            <w:pPr>
              <w:spacing w:line="480" w:lineRule="auto"/>
              <w:jc w:val="center"/>
              <w:rPr>
                <w:sz w:val="22"/>
              </w:rPr>
            </w:pPr>
            <w:r w:rsidRPr="00C718B4">
              <w:rPr>
                <w:sz w:val="22"/>
              </w:rPr>
              <w:t>1.06</w:t>
            </w:r>
          </w:p>
        </w:tc>
        <w:tc>
          <w:tcPr>
            <w:tcW w:w="1791" w:type="dxa"/>
            <w:vAlign w:val="center"/>
          </w:tcPr>
          <w:p w14:paraId="5DC23B27"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7F642486"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FDA3552"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313C6262" w14:textId="77777777" w:rsidR="00EB1F94" w:rsidRPr="00C718B4" w:rsidRDefault="00EB1F94" w:rsidP="00F87EC2">
            <w:pPr>
              <w:spacing w:line="480" w:lineRule="auto"/>
              <w:jc w:val="center"/>
              <w:rPr>
                <w:sz w:val="22"/>
              </w:rPr>
            </w:pPr>
            <w:r w:rsidRPr="00C718B4">
              <w:rPr>
                <w:i/>
                <w:iCs/>
                <w:sz w:val="22"/>
              </w:rPr>
              <w:t>-</w:t>
            </w:r>
          </w:p>
        </w:tc>
      </w:tr>
      <w:tr w:rsidR="00EB1F94" w:rsidRPr="00C718B4" w14:paraId="426A3AA6" w14:textId="77777777" w:rsidTr="00F87EC2">
        <w:tc>
          <w:tcPr>
            <w:tcW w:w="681" w:type="dxa"/>
            <w:vAlign w:val="center"/>
          </w:tcPr>
          <w:p w14:paraId="61690390" w14:textId="77777777" w:rsidR="00EB1F94" w:rsidRPr="00C718B4" w:rsidRDefault="00EB1F94" w:rsidP="00F87EC2">
            <w:pPr>
              <w:spacing w:line="480" w:lineRule="auto"/>
              <w:jc w:val="center"/>
              <w:rPr>
                <w:sz w:val="22"/>
              </w:rPr>
            </w:pPr>
            <w:r w:rsidRPr="00C718B4">
              <w:rPr>
                <w:sz w:val="22"/>
              </w:rPr>
              <w:t>2020</w:t>
            </w:r>
          </w:p>
        </w:tc>
        <w:tc>
          <w:tcPr>
            <w:tcW w:w="1822" w:type="dxa"/>
            <w:vAlign w:val="center"/>
          </w:tcPr>
          <w:p w14:paraId="14BA94BD" w14:textId="77777777" w:rsidR="00EB1F94" w:rsidRPr="00C718B4" w:rsidRDefault="00EB1F94" w:rsidP="00F87EC2">
            <w:pPr>
              <w:spacing w:line="480" w:lineRule="auto"/>
              <w:jc w:val="center"/>
              <w:rPr>
                <w:sz w:val="22"/>
              </w:rPr>
            </w:pPr>
            <w:r w:rsidRPr="00C718B4">
              <w:rPr>
                <w:sz w:val="22"/>
              </w:rPr>
              <w:t>ns</w:t>
            </w:r>
          </w:p>
        </w:tc>
        <w:tc>
          <w:tcPr>
            <w:tcW w:w="1791" w:type="dxa"/>
            <w:vAlign w:val="center"/>
          </w:tcPr>
          <w:p w14:paraId="54E8DFF0" w14:textId="77777777" w:rsidR="00EB1F94" w:rsidRPr="00C718B4" w:rsidRDefault="00EB1F94" w:rsidP="00F87EC2">
            <w:pPr>
              <w:spacing w:line="480" w:lineRule="auto"/>
              <w:jc w:val="center"/>
              <w:rPr>
                <w:sz w:val="22"/>
              </w:rPr>
            </w:pPr>
            <w:r>
              <w:rPr>
                <w:sz w:val="22"/>
              </w:rPr>
              <w:t>Deeper/steeper</w:t>
            </w:r>
          </w:p>
        </w:tc>
        <w:tc>
          <w:tcPr>
            <w:tcW w:w="1405" w:type="dxa"/>
            <w:shd w:val="clear" w:color="auto" w:fill="auto"/>
            <w:vAlign w:val="center"/>
          </w:tcPr>
          <w:p w14:paraId="04E3ECC2"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6FE778A"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5B3CB14A" w14:textId="77777777" w:rsidR="00EB1F94" w:rsidRPr="00C718B4" w:rsidRDefault="00EB1F94" w:rsidP="00F87EC2">
            <w:pPr>
              <w:spacing w:line="480" w:lineRule="auto"/>
              <w:jc w:val="center"/>
              <w:rPr>
                <w:sz w:val="22"/>
              </w:rPr>
            </w:pPr>
            <w:r w:rsidRPr="00C718B4">
              <w:rPr>
                <w:sz w:val="22"/>
              </w:rPr>
              <w:t>ns</w:t>
            </w:r>
          </w:p>
        </w:tc>
      </w:tr>
      <w:tr w:rsidR="00EB1F94" w:rsidRPr="00C718B4" w14:paraId="0A3ED99D" w14:textId="77777777" w:rsidTr="00F87EC2">
        <w:tc>
          <w:tcPr>
            <w:tcW w:w="681" w:type="dxa"/>
            <w:tcBorders>
              <w:bottom w:val="single" w:sz="4" w:space="0" w:color="auto"/>
            </w:tcBorders>
            <w:vAlign w:val="center"/>
          </w:tcPr>
          <w:p w14:paraId="0058D92F" w14:textId="77777777" w:rsidR="00EB1F94" w:rsidRPr="00C718B4" w:rsidRDefault="00EB1F94" w:rsidP="00F87EC2">
            <w:pPr>
              <w:spacing w:line="480" w:lineRule="auto"/>
              <w:jc w:val="center"/>
              <w:rPr>
                <w:sz w:val="22"/>
              </w:rPr>
            </w:pPr>
            <w:r w:rsidRPr="00C718B4">
              <w:rPr>
                <w:sz w:val="22"/>
              </w:rPr>
              <w:t>2019</w:t>
            </w:r>
          </w:p>
        </w:tc>
        <w:tc>
          <w:tcPr>
            <w:tcW w:w="1822" w:type="dxa"/>
            <w:tcBorders>
              <w:bottom w:val="single" w:sz="4" w:space="0" w:color="auto"/>
            </w:tcBorders>
            <w:vAlign w:val="center"/>
          </w:tcPr>
          <w:p w14:paraId="6B90A29C" w14:textId="77777777" w:rsidR="00EB1F94" w:rsidRPr="00C718B4" w:rsidRDefault="00EB1F94" w:rsidP="00F87EC2">
            <w:pPr>
              <w:spacing w:line="480" w:lineRule="auto"/>
              <w:jc w:val="center"/>
              <w:rPr>
                <w:sz w:val="22"/>
              </w:rPr>
            </w:pPr>
            <w:r w:rsidRPr="00C718B4">
              <w:rPr>
                <w:sz w:val="22"/>
              </w:rPr>
              <w:t>ns</w:t>
            </w:r>
          </w:p>
        </w:tc>
        <w:tc>
          <w:tcPr>
            <w:tcW w:w="1791" w:type="dxa"/>
            <w:tcBorders>
              <w:bottom w:val="single" w:sz="4" w:space="0" w:color="auto"/>
            </w:tcBorders>
            <w:vAlign w:val="center"/>
          </w:tcPr>
          <w:p w14:paraId="26BB1FE7" w14:textId="77777777" w:rsidR="00EB1F94" w:rsidRPr="00C718B4" w:rsidRDefault="00EB1F94" w:rsidP="00F87EC2">
            <w:pPr>
              <w:spacing w:line="480" w:lineRule="auto"/>
              <w:jc w:val="center"/>
              <w:rPr>
                <w:sz w:val="22"/>
              </w:rPr>
            </w:pPr>
            <w:r>
              <w:rPr>
                <w:sz w:val="22"/>
              </w:rPr>
              <w:t>Deeper/steeper</w:t>
            </w:r>
          </w:p>
        </w:tc>
        <w:tc>
          <w:tcPr>
            <w:tcW w:w="1405" w:type="dxa"/>
            <w:tcBorders>
              <w:bottom w:val="single" w:sz="4" w:space="0" w:color="auto"/>
            </w:tcBorders>
            <w:shd w:val="clear" w:color="auto" w:fill="auto"/>
            <w:vAlign w:val="center"/>
          </w:tcPr>
          <w:p w14:paraId="73C3B210" w14:textId="77777777" w:rsidR="00EB1F94" w:rsidRPr="00C718B4" w:rsidRDefault="00EB1F94" w:rsidP="00F87EC2">
            <w:pPr>
              <w:spacing w:line="480" w:lineRule="auto"/>
              <w:jc w:val="center"/>
              <w:rPr>
                <w:sz w:val="22"/>
              </w:rPr>
            </w:pPr>
            <w:r w:rsidRPr="00C718B4">
              <w:rPr>
                <w:sz w:val="22"/>
              </w:rPr>
              <w:t>ns</w:t>
            </w:r>
          </w:p>
        </w:tc>
        <w:tc>
          <w:tcPr>
            <w:tcW w:w="1622" w:type="dxa"/>
            <w:tcBorders>
              <w:bottom w:val="single" w:sz="4" w:space="0" w:color="auto"/>
            </w:tcBorders>
            <w:shd w:val="clear" w:color="auto" w:fill="auto"/>
            <w:vAlign w:val="center"/>
          </w:tcPr>
          <w:p w14:paraId="35930527" w14:textId="77777777" w:rsidR="00EB1F94" w:rsidRPr="00C718B4" w:rsidRDefault="00EB1F94" w:rsidP="00F87EC2">
            <w:pPr>
              <w:spacing w:line="480" w:lineRule="auto"/>
              <w:jc w:val="center"/>
              <w:rPr>
                <w:sz w:val="22"/>
              </w:rPr>
            </w:pPr>
            <w:r w:rsidRPr="00C718B4">
              <w:rPr>
                <w:sz w:val="22"/>
              </w:rPr>
              <w:t>ns</w:t>
            </w:r>
          </w:p>
        </w:tc>
        <w:tc>
          <w:tcPr>
            <w:tcW w:w="1589" w:type="dxa"/>
            <w:tcBorders>
              <w:bottom w:val="single" w:sz="4" w:space="0" w:color="auto"/>
            </w:tcBorders>
            <w:shd w:val="clear" w:color="auto" w:fill="auto"/>
            <w:vAlign w:val="center"/>
          </w:tcPr>
          <w:p w14:paraId="64396E06" w14:textId="77777777" w:rsidR="00EB1F94" w:rsidRPr="00C718B4" w:rsidRDefault="00EB1F94" w:rsidP="00F87EC2">
            <w:pPr>
              <w:spacing w:line="480" w:lineRule="auto"/>
              <w:jc w:val="center"/>
              <w:rPr>
                <w:sz w:val="22"/>
              </w:rPr>
            </w:pPr>
            <w:r w:rsidRPr="00C718B4">
              <w:rPr>
                <w:sz w:val="22"/>
              </w:rPr>
              <w:t>ns</w:t>
            </w:r>
          </w:p>
        </w:tc>
      </w:tr>
      <w:tr w:rsidR="00EB1F94" w:rsidRPr="00C718B4" w14:paraId="0BF0681B" w14:textId="77777777" w:rsidTr="00F215DB">
        <w:tc>
          <w:tcPr>
            <w:tcW w:w="8910" w:type="dxa"/>
            <w:gridSpan w:val="6"/>
            <w:tcBorders>
              <w:bottom w:val="single" w:sz="4" w:space="0" w:color="auto"/>
            </w:tcBorders>
          </w:tcPr>
          <w:p w14:paraId="282F120F" w14:textId="5005695E" w:rsidR="00EB1F94" w:rsidRDefault="00EB1F94" w:rsidP="00F215DB">
            <w:pPr>
              <w:spacing w:before="0" w:after="0"/>
              <w:rPr>
                <w:sz w:val="20"/>
              </w:rPr>
            </w:pPr>
            <w:r w:rsidRPr="00C43DF6">
              <w:rPr>
                <w:rFonts w:cs="Times New Roman"/>
                <w:sz w:val="26"/>
                <w:szCs w:val="26"/>
                <w:vertAlign w:val="superscript"/>
              </w:rPr>
              <w:t>†</w:t>
            </w:r>
            <w:r w:rsidRPr="00417372">
              <w:rPr>
                <w:rFonts w:cs="Times New Roman"/>
                <w:sz w:val="20"/>
              </w:rPr>
              <w:t>Ordered by</w:t>
            </w:r>
            <w:r w:rsidRPr="00C718B4">
              <w:rPr>
                <w:sz w:val="20"/>
              </w:rPr>
              <w:t xml:space="preserve"> largest to smallest estimated rotation effect on maize grain yield</w:t>
            </w:r>
          </w:p>
          <w:p w14:paraId="30D4A1DE" w14:textId="77777777" w:rsidR="00EB1F94" w:rsidRPr="00C43DF6" w:rsidRDefault="00EB1F94" w:rsidP="00F215DB">
            <w:pPr>
              <w:spacing w:before="0" w:after="0"/>
              <w:rPr>
                <w:rFonts w:cs="Times New Roman"/>
                <w:sz w:val="20"/>
                <w:szCs w:val="20"/>
              </w:rPr>
            </w:pPr>
            <w:r w:rsidRPr="00C43DF6">
              <w:rPr>
                <w:rFonts w:cs="Times New Roman"/>
                <w:sz w:val="20"/>
                <w:szCs w:val="20"/>
                <w:vertAlign w:val="superscript"/>
              </w:rPr>
              <w:t>‡</w:t>
            </w:r>
            <w:r>
              <w:rPr>
                <w:rFonts w:cs="Times New Roman"/>
                <w:sz w:val="20"/>
                <w:szCs w:val="20"/>
              </w:rPr>
              <w:t xml:space="preserve">Early season refers to periods before the </w:t>
            </w:r>
            <w:r w:rsidRPr="00C43DF6">
              <w:rPr>
                <w:rFonts w:cs="Times New Roman"/>
                <w:sz w:val="20"/>
                <w:szCs w:val="20"/>
              </w:rPr>
              <w:t>maximum maize growth rate</w:t>
            </w:r>
            <w:r>
              <w:rPr>
                <w:rFonts w:cs="Times New Roman"/>
                <w:sz w:val="20"/>
                <w:szCs w:val="20"/>
              </w:rPr>
              <w:t xml:space="preserve"> occurred, late season to periods after</w:t>
            </w:r>
          </w:p>
          <w:p w14:paraId="68528202" w14:textId="77777777" w:rsidR="00EB1F94" w:rsidRPr="00C718B4" w:rsidRDefault="00EB1F94" w:rsidP="00F215DB">
            <w:pPr>
              <w:spacing w:before="0" w:after="0"/>
              <w:rPr>
                <w:sz w:val="20"/>
              </w:rPr>
            </w:pPr>
            <w:r w:rsidRPr="00C718B4">
              <w:rPr>
                <w:sz w:val="20"/>
              </w:rPr>
              <w:t xml:space="preserve">* </w:t>
            </w:r>
            <w:proofErr w:type="gramStart"/>
            <w:r w:rsidRPr="00C718B4">
              <w:rPr>
                <w:sz w:val="20"/>
              </w:rPr>
              <w:t>ns</w:t>
            </w:r>
            <w:proofErr w:type="gramEnd"/>
            <w:r w:rsidRPr="00C718B4">
              <w:rPr>
                <w:sz w:val="20"/>
              </w:rPr>
              <w:t>: not significant</w:t>
            </w:r>
            <w:r>
              <w:rPr>
                <w:sz w:val="20"/>
              </w:rPr>
              <w:t xml:space="preserve"> at p=0.05</w:t>
            </w:r>
          </w:p>
          <w:p w14:paraId="4052880E" w14:textId="1DF4D72E" w:rsidR="00EB1F94" w:rsidRPr="00C718B4" w:rsidRDefault="00EB1F94" w:rsidP="00F215DB">
            <w:pPr>
              <w:spacing w:before="0" w:after="0"/>
              <w:rPr>
                <w:sz w:val="20"/>
              </w:rPr>
            </w:pPr>
            <w:r w:rsidRPr="00C718B4">
              <w:rPr>
                <w:sz w:val="20"/>
              </w:rPr>
              <w:t xml:space="preserve">- indicates </w:t>
            </w:r>
            <w:r>
              <w:rPr>
                <w:sz w:val="20"/>
              </w:rPr>
              <w:t>those</w:t>
            </w:r>
            <w:r w:rsidRPr="00C718B4">
              <w:rPr>
                <w:sz w:val="20"/>
              </w:rPr>
              <w:t xml:space="preserve"> data w</w:t>
            </w:r>
            <w:r>
              <w:rPr>
                <w:sz w:val="20"/>
              </w:rPr>
              <w:t>ere</w:t>
            </w:r>
            <w:r w:rsidRPr="00C718B4">
              <w:rPr>
                <w:sz w:val="20"/>
              </w:rPr>
              <w:t xml:space="preserve"> </w:t>
            </w:r>
            <w:r>
              <w:rPr>
                <w:sz w:val="20"/>
              </w:rPr>
              <w:t xml:space="preserve">not </w:t>
            </w:r>
            <w:r w:rsidRPr="00C718B4">
              <w:rPr>
                <w:sz w:val="20"/>
              </w:rPr>
              <w:t>collected that year</w:t>
            </w:r>
          </w:p>
          <w:p w14:paraId="393A4832" w14:textId="77777777" w:rsidR="00EB1F94" w:rsidRPr="00C718B4" w:rsidRDefault="00EB1F94" w:rsidP="00F215DB">
            <w:pPr>
              <w:spacing w:before="0" w:line="480" w:lineRule="auto"/>
              <w:rPr>
                <w:sz w:val="22"/>
              </w:rPr>
            </w:pPr>
          </w:p>
        </w:tc>
      </w:tr>
    </w:tbl>
    <w:p w14:paraId="12C4CD7A" w14:textId="4A3BA41F" w:rsidR="008C4354" w:rsidRPr="00C718B4" w:rsidRDefault="001A1C4F" w:rsidP="008C4354">
      <w:pPr>
        <w:pStyle w:val="Body"/>
        <w:rPr>
          <w:color w:val="auto"/>
        </w:rPr>
      </w:pPr>
      <w:r w:rsidRPr="00C718B4">
        <w:rPr>
          <w:color w:val="auto"/>
        </w:rPr>
        <w:t xml:space="preserve"> </w:t>
      </w:r>
    </w:p>
    <w:p w14:paraId="369FA162" w14:textId="77777777" w:rsidR="007914EA" w:rsidRPr="00C718B4" w:rsidRDefault="007914EA" w:rsidP="007914EA">
      <w:pPr>
        <w:pStyle w:val="Heading2"/>
      </w:pPr>
      <w:bookmarkStart w:id="18" w:name="_Toc83115540"/>
      <w:r w:rsidRPr="00C718B4">
        <w:t>Penetration resistance</w:t>
      </w:r>
      <w:bookmarkEnd w:id="18"/>
    </w:p>
    <w:p w14:paraId="758C5366" w14:textId="01301B04" w:rsidR="007914EA" w:rsidRDefault="007914EA" w:rsidP="007914EA">
      <w:pPr>
        <w:pStyle w:val="Body"/>
        <w:rPr>
          <w:color w:val="auto"/>
        </w:rPr>
      </w:pPr>
      <w:r w:rsidRPr="00C718B4">
        <w:rPr>
          <w:color w:val="auto"/>
        </w:rPr>
        <w:t xml:space="preserve">Penetration resistance above 30 cm soil depth was consistently lower in the </w:t>
      </w:r>
      <w:r w:rsidR="00CD0A36">
        <w:rPr>
          <w:color w:val="auto"/>
        </w:rPr>
        <w:t>extended rotation</w:t>
      </w:r>
      <w:r w:rsidR="00530C01">
        <w:rPr>
          <w:color w:val="auto"/>
        </w:rPr>
        <w:t xml:space="preserve"> compared to the short</w:t>
      </w:r>
      <w:r w:rsidRPr="00C718B4">
        <w:rPr>
          <w:color w:val="auto"/>
        </w:rPr>
        <w:t xml:space="preserve">, regardless of year or sampling period (planting, late season; </w:t>
      </w:r>
      <w:r w:rsidRPr="00C718B4">
        <w:rPr>
          <w:b/>
          <w:bCs/>
          <w:color w:val="auto"/>
        </w:rPr>
        <w:t>Figure S</w:t>
      </w:r>
      <w:r w:rsidR="0025150E">
        <w:rPr>
          <w:b/>
          <w:bCs/>
          <w:color w:val="auto"/>
        </w:rPr>
        <w:t>4</w:t>
      </w:r>
      <w:r w:rsidRPr="00C718B4">
        <w:rPr>
          <w:color w:val="auto"/>
        </w:rPr>
        <w:t xml:space="preserve">). From 0-30 cm, the </w:t>
      </w:r>
      <w:r w:rsidR="00CD0A36">
        <w:rPr>
          <w:color w:val="auto"/>
        </w:rPr>
        <w:t xml:space="preserve">extended </w:t>
      </w:r>
      <w:r w:rsidR="00530C01">
        <w:rPr>
          <w:color w:val="auto"/>
        </w:rPr>
        <w:t xml:space="preserve">and short </w:t>
      </w:r>
      <w:r w:rsidR="00CD0A36">
        <w:rPr>
          <w:color w:val="auto"/>
        </w:rPr>
        <w:t>rotation</w:t>
      </w:r>
      <w:r w:rsidRPr="00C718B4">
        <w:rPr>
          <w:color w:val="auto"/>
        </w:rPr>
        <w:t>s had mean penetration resistances of 0.</w:t>
      </w:r>
      <w:r w:rsidR="00530C01">
        <w:rPr>
          <w:color w:val="auto"/>
        </w:rPr>
        <w:t>6</w:t>
      </w:r>
      <w:r w:rsidRPr="00C718B4">
        <w:rPr>
          <w:color w:val="auto"/>
        </w:rPr>
        <w:t xml:space="preserve"> and 0.</w:t>
      </w:r>
      <w:r w:rsidR="00530C01">
        <w:rPr>
          <w:color w:val="auto"/>
        </w:rPr>
        <w:t>7</w:t>
      </w:r>
      <w:r w:rsidRPr="00C718B4">
        <w:rPr>
          <w:color w:val="auto"/>
        </w:rPr>
        <w:t xml:space="preserve"> MPa at planting, and 1.</w:t>
      </w:r>
      <w:r w:rsidR="00530C01">
        <w:rPr>
          <w:color w:val="auto"/>
        </w:rPr>
        <w:t>1</w:t>
      </w:r>
      <w:r w:rsidRPr="00C718B4">
        <w:rPr>
          <w:color w:val="auto"/>
        </w:rPr>
        <w:t xml:space="preserve"> and 1.</w:t>
      </w:r>
      <w:r w:rsidR="00530C01">
        <w:rPr>
          <w:color w:val="auto"/>
        </w:rPr>
        <w:t>5</w:t>
      </w:r>
      <w:r w:rsidRPr="00C718B4">
        <w:rPr>
          <w:color w:val="auto"/>
        </w:rPr>
        <w:t xml:space="preserve"> MPa at late season sampling, respectively</w:t>
      </w:r>
      <w:r w:rsidR="00530C01">
        <w:rPr>
          <w:color w:val="auto"/>
        </w:rPr>
        <w:t>, corresponding to a 20% decrease in penetration</w:t>
      </w:r>
      <w:r w:rsidRPr="00C718B4">
        <w:rPr>
          <w:color w:val="auto"/>
        </w:rPr>
        <w:t xml:space="preserve"> resistance in</w:t>
      </w:r>
      <w:r w:rsidR="00CE16D3" w:rsidRPr="00C718B4">
        <w:rPr>
          <w:color w:val="auto"/>
        </w:rPr>
        <w:t xml:space="preserve"> the top 30 cm</w:t>
      </w:r>
      <w:r w:rsidRPr="00C718B4">
        <w:rPr>
          <w:color w:val="auto"/>
        </w:rPr>
        <w:t>. From 30 to 45 cm</w:t>
      </w:r>
      <w:r w:rsidR="00530C01">
        <w:rPr>
          <w:color w:val="auto"/>
        </w:rPr>
        <w:t>, on average the extended rotation</w:t>
      </w:r>
      <w:r w:rsidRPr="00C718B4">
        <w:rPr>
          <w:color w:val="auto"/>
        </w:rPr>
        <w:t xml:space="preserve"> </w:t>
      </w:r>
      <w:r w:rsidR="00530C01">
        <w:rPr>
          <w:color w:val="auto"/>
        </w:rPr>
        <w:t>had</w:t>
      </w:r>
      <w:r w:rsidRPr="00C718B4">
        <w:rPr>
          <w:color w:val="auto"/>
        </w:rPr>
        <w:t xml:space="preserve"> higher penetration resistance</w:t>
      </w:r>
      <w:r w:rsidR="00530C01">
        <w:rPr>
          <w:color w:val="auto"/>
        </w:rPr>
        <w:t xml:space="preserve"> compared to the short</w:t>
      </w:r>
      <w:r w:rsidRPr="00C718B4">
        <w:rPr>
          <w:color w:val="auto"/>
        </w:rPr>
        <w:t xml:space="preserve"> by an average of </w:t>
      </w:r>
      <w:r w:rsidR="00530C01">
        <w:rPr>
          <w:color w:val="auto"/>
        </w:rPr>
        <w:t>22</w:t>
      </w:r>
      <w:r w:rsidRPr="00C718B4">
        <w:rPr>
          <w:color w:val="auto"/>
        </w:rPr>
        <w:t>% (1.1 MPa</w:t>
      </w:r>
      <w:r w:rsidR="00530C01">
        <w:rPr>
          <w:color w:val="auto"/>
        </w:rPr>
        <w:t>/</w:t>
      </w:r>
      <w:r w:rsidRPr="00C718B4">
        <w:rPr>
          <w:color w:val="auto"/>
        </w:rPr>
        <w:t xml:space="preserve">0.9 MPa at planting, and 1.7/1.4 MPa in the late season, respectively).   </w:t>
      </w:r>
    </w:p>
    <w:p w14:paraId="2165A94E" w14:textId="7C14C23E" w:rsidR="008C4354" w:rsidRPr="00C718B4" w:rsidRDefault="008C4354" w:rsidP="008C4354">
      <w:pPr>
        <w:pStyle w:val="Heading2"/>
      </w:pPr>
      <w:bookmarkStart w:id="19" w:name="_Toc83115541"/>
      <w:r w:rsidRPr="00C718B4">
        <w:lastRenderedPageBreak/>
        <w:t>Soil moisture</w:t>
      </w:r>
      <w:bookmarkEnd w:id="19"/>
      <w:r w:rsidR="00AA6268">
        <w:t xml:space="preserve"> and temperature</w:t>
      </w:r>
    </w:p>
    <w:p w14:paraId="541CCF7B" w14:textId="1C135DF7" w:rsidR="008C4354" w:rsidRPr="00C718B4" w:rsidRDefault="008C4354" w:rsidP="008C4354">
      <w:pPr>
        <w:pStyle w:val="Body"/>
        <w:rPr>
          <w:color w:val="auto"/>
        </w:rPr>
      </w:pPr>
      <w:r w:rsidRPr="00C718B4">
        <w:rPr>
          <w:color w:val="auto"/>
        </w:rPr>
        <w:t xml:space="preserve">In both years of measurement, the </w:t>
      </w:r>
      <w:r w:rsidR="0051144D">
        <w:rPr>
          <w:color w:val="auto"/>
        </w:rPr>
        <w:t xml:space="preserve">extended rotation’s </w:t>
      </w:r>
      <w:r w:rsidRPr="00C718B4">
        <w:rPr>
          <w:color w:val="auto"/>
        </w:rPr>
        <w:t>soil moisture at 15 cm depth was significantly lower</w:t>
      </w:r>
      <w:r w:rsidR="0064167A">
        <w:rPr>
          <w:color w:val="auto"/>
        </w:rPr>
        <w:t xml:space="preserve"> than in the </w:t>
      </w:r>
      <w:proofErr w:type="gramStart"/>
      <w:r w:rsidR="0064167A">
        <w:rPr>
          <w:color w:val="auto"/>
        </w:rPr>
        <w:t>short’s</w:t>
      </w:r>
      <w:proofErr w:type="gramEnd"/>
      <w:r w:rsidRPr="00C718B4">
        <w:rPr>
          <w:color w:val="auto"/>
        </w:rPr>
        <w:t xml:space="preserve"> for the first month following planting</w:t>
      </w:r>
      <w:r w:rsidR="00AA6268">
        <w:rPr>
          <w:color w:val="auto"/>
        </w:rPr>
        <w:t xml:space="preserve"> </w:t>
      </w:r>
      <w:r w:rsidRPr="00C718B4">
        <w:rPr>
          <w:color w:val="auto"/>
        </w:rPr>
        <w:t>(</w:t>
      </w:r>
      <w:r w:rsidRPr="00C718B4">
        <w:rPr>
          <w:b/>
          <w:bCs/>
          <w:color w:val="auto"/>
        </w:rPr>
        <w:t>Figure S</w:t>
      </w:r>
      <w:r w:rsidR="0025150E">
        <w:rPr>
          <w:b/>
          <w:bCs/>
          <w:color w:val="auto"/>
        </w:rPr>
        <w:t>5</w:t>
      </w:r>
      <w:r w:rsidRPr="00C718B4">
        <w:rPr>
          <w:color w:val="auto"/>
        </w:rPr>
        <w:t xml:space="preserve">). After that period, the effects </w:t>
      </w:r>
      <w:r w:rsidR="00AA6268">
        <w:rPr>
          <w:color w:val="auto"/>
        </w:rPr>
        <w:t xml:space="preserve">of rotation on soil moisture </w:t>
      </w:r>
      <w:r w:rsidRPr="00C718B4">
        <w:rPr>
          <w:color w:val="auto"/>
        </w:rPr>
        <w:t xml:space="preserve">were not consistent across years; in 2018 the </w:t>
      </w:r>
      <w:r w:rsidR="0051144D">
        <w:rPr>
          <w:color w:val="auto"/>
        </w:rPr>
        <w:t xml:space="preserve">short rotation </w:t>
      </w:r>
      <w:r w:rsidRPr="00C718B4">
        <w:rPr>
          <w:color w:val="auto"/>
        </w:rPr>
        <w:t xml:space="preserve">soil was consistently wetter than the </w:t>
      </w:r>
      <w:r w:rsidR="0051144D">
        <w:rPr>
          <w:color w:val="auto"/>
        </w:rPr>
        <w:t>extended rotation</w:t>
      </w:r>
      <w:r w:rsidR="00AC15BD">
        <w:rPr>
          <w:color w:val="auto"/>
        </w:rPr>
        <w:t xml:space="preserve"> at both 15 cm and 45 cm depths</w:t>
      </w:r>
      <w:r w:rsidR="0051144D">
        <w:rPr>
          <w:color w:val="auto"/>
        </w:rPr>
        <w:t xml:space="preserve">, </w:t>
      </w:r>
      <w:r w:rsidRPr="00C718B4">
        <w:rPr>
          <w:color w:val="auto"/>
        </w:rPr>
        <w:t>but in 2019 there was no difference.</w:t>
      </w:r>
      <w:bookmarkStart w:id="20" w:name="_Toc83115542"/>
      <w:r w:rsidR="00AA6268">
        <w:rPr>
          <w:color w:val="auto"/>
        </w:rPr>
        <w:t xml:space="preserve"> In 2018, the extended rotation’s lower soil moisture at 15 cm was concomitant with a significantly higher soil temperature </w:t>
      </w:r>
      <w:r w:rsidR="0064167A">
        <w:rPr>
          <w:color w:val="auto"/>
        </w:rPr>
        <w:t xml:space="preserve">compared to the short rotation </w:t>
      </w:r>
      <w:r w:rsidR="00AA6268">
        <w:rPr>
          <w:color w:val="auto"/>
        </w:rPr>
        <w:t>by ~0.5 deg Celsius, but otherwise showed no consistent trends</w:t>
      </w:r>
      <w:r w:rsidR="0064167A">
        <w:rPr>
          <w:color w:val="auto"/>
        </w:rPr>
        <w:t xml:space="preserve"> (</w:t>
      </w:r>
      <w:r w:rsidR="0064167A" w:rsidRPr="0064167A">
        <w:rPr>
          <w:b/>
          <w:bCs/>
          <w:color w:val="auto"/>
        </w:rPr>
        <w:t>FigureS5</w:t>
      </w:r>
      <w:r w:rsidR="0064167A">
        <w:rPr>
          <w:color w:val="auto"/>
        </w:rPr>
        <w:t>)</w:t>
      </w:r>
      <w:r w:rsidR="00AA6268">
        <w:rPr>
          <w:color w:val="auto"/>
        </w:rPr>
        <w:t>.</w:t>
      </w:r>
    </w:p>
    <w:p w14:paraId="705079B9" w14:textId="77777777" w:rsidR="008C4354" w:rsidRPr="00C718B4" w:rsidRDefault="008C4354" w:rsidP="008C4354">
      <w:pPr>
        <w:pStyle w:val="Heading1"/>
      </w:pPr>
      <w:r w:rsidRPr="00C718B4">
        <w:t>Discussion</w:t>
      </w:r>
      <w:bookmarkEnd w:id="20"/>
    </w:p>
    <w:p w14:paraId="3A1F3521" w14:textId="3A8BEAE5" w:rsidR="007C5E4B" w:rsidRDefault="007C5E4B" w:rsidP="007C5E4B">
      <w:pPr>
        <w:pStyle w:val="Body"/>
        <w:rPr>
          <w:color w:val="auto"/>
        </w:rPr>
      </w:pPr>
      <w:r>
        <w:rPr>
          <w:color w:val="auto"/>
        </w:rPr>
        <w:t>Compared to maize grown in a short rotation, we found maize grown in the extended rotation had equal or higher grain yields, consistently deeper maximum rooting depths, and a root system that was more evenly distributed from 0-60 cm</w:t>
      </w:r>
      <w:r>
        <w:rPr>
          <w:color w:val="auto"/>
        </w:rPr>
        <w:t xml:space="preserve"> (</w:t>
      </w:r>
      <w:r w:rsidRPr="007C5E4B">
        <w:rPr>
          <w:b/>
          <w:bCs/>
          <w:color w:val="auto"/>
        </w:rPr>
        <w:t>Figures 1, 2, 3</w:t>
      </w:r>
      <w:r>
        <w:rPr>
          <w:color w:val="auto"/>
        </w:rPr>
        <w:t>)</w:t>
      </w:r>
      <w:r>
        <w:rPr>
          <w:color w:val="auto"/>
        </w:rPr>
        <w:t xml:space="preserve">. </w:t>
      </w:r>
      <w:r w:rsidRPr="00C718B4">
        <w:rPr>
          <w:color w:val="auto"/>
        </w:rPr>
        <w:t xml:space="preserve">While our data do not establish direct cause-effect relationships, </w:t>
      </w:r>
      <w:r>
        <w:rPr>
          <w:color w:val="auto"/>
        </w:rPr>
        <w:t>w</w:t>
      </w:r>
      <w:r w:rsidRPr="00C718B4">
        <w:rPr>
          <w:color w:val="auto"/>
        </w:rPr>
        <w:t xml:space="preserve">e posit that the </w:t>
      </w:r>
      <w:r>
        <w:rPr>
          <w:color w:val="auto"/>
        </w:rPr>
        <w:t>‘steeper and deeper’ root architecture exhibited</w:t>
      </w:r>
      <w:r w:rsidRPr="00C718B4">
        <w:rPr>
          <w:color w:val="auto"/>
        </w:rPr>
        <w:t xml:space="preserve"> in the </w:t>
      </w:r>
      <w:r>
        <w:rPr>
          <w:color w:val="auto"/>
        </w:rPr>
        <w:t>extended rotation</w:t>
      </w:r>
      <w:r>
        <w:rPr>
          <w:color w:val="auto"/>
        </w:rPr>
        <w:t xml:space="preserve"> is a consistent characteristic, and while it</w:t>
      </w:r>
      <w:r w:rsidRPr="00C718B4">
        <w:rPr>
          <w:color w:val="auto"/>
        </w:rPr>
        <w:t xml:space="preserve"> does not guarantee higher maize yields, it </w:t>
      </w:r>
      <w:r>
        <w:rPr>
          <w:color w:val="auto"/>
        </w:rPr>
        <w:t xml:space="preserve">positions the plant to better capture resources available in deeper soil layers when they are available. </w:t>
      </w:r>
    </w:p>
    <w:p w14:paraId="5714C99B" w14:textId="3741EF38" w:rsidR="00F47C55" w:rsidRPr="00C718B4" w:rsidRDefault="007C5E4B" w:rsidP="00F47C55">
      <w:pPr>
        <w:pStyle w:val="Body"/>
        <w:rPr>
          <w:color w:val="auto"/>
        </w:rPr>
      </w:pPr>
      <w:r>
        <w:rPr>
          <w:color w:val="auto"/>
        </w:rPr>
        <w:t>The reasons for the ‘steeper and deeper’ root architecture are not clear</w:t>
      </w:r>
      <w:r w:rsidR="007C690C">
        <w:rPr>
          <w:color w:val="auto"/>
        </w:rPr>
        <w:t>, but the patterns are not clearly related to the physical measurements taken in this study</w:t>
      </w:r>
      <w:r>
        <w:rPr>
          <w:color w:val="auto"/>
        </w:rPr>
        <w:t>.</w:t>
      </w:r>
      <w:r>
        <w:rPr>
          <w:color w:val="auto"/>
        </w:rPr>
        <w:t xml:space="preserve"> </w:t>
      </w:r>
      <w:r w:rsidR="007C690C">
        <w:rPr>
          <w:color w:val="auto"/>
        </w:rPr>
        <w:t xml:space="preserve">While we observed differences in soil penetration resistance, </w:t>
      </w:r>
      <w:r w:rsidR="007C690C" w:rsidRPr="00C718B4">
        <w:rPr>
          <w:color w:val="auto"/>
        </w:rPr>
        <w:t>neither system had absolute resistances high enough to meaningfully impede root penetration</w:t>
      </w:r>
      <w:r w:rsidR="00F47C55">
        <w:rPr>
          <w:color w:val="auto"/>
        </w:rPr>
        <w:t xml:space="preserve"> </w:t>
      </w:r>
      <w:r w:rsidR="00F47C55" w:rsidRPr="00C718B4">
        <w:rPr>
          <w:color w:val="auto"/>
        </w:rPr>
        <w:t>(Bengough and Mullins, 1991)</w:t>
      </w:r>
      <w:r w:rsidR="00F47C55">
        <w:rPr>
          <w:color w:val="auto"/>
        </w:rPr>
        <w:t xml:space="preserve">, meaning </w:t>
      </w:r>
      <w:r w:rsidR="00C54725">
        <w:rPr>
          <w:color w:val="auto"/>
        </w:rPr>
        <w:t xml:space="preserve">the differences in penetration resistance would </w:t>
      </w:r>
      <w:r w:rsidR="00F47C55">
        <w:rPr>
          <w:color w:val="auto"/>
        </w:rPr>
        <w:t>be</w:t>
      </w:r>
      <w:r w:rsidR="00C54725">
        <w:rPr>
          <w:color w:val="auto"/>
        </w:rPr>
        <w:t xml:space="preserve"> expressed only</w:t>
      </w:r>
      <w:r w:rsidR="00F47C55">
        <w:rPr>
          <w:color w:val="auto"/>
        </w:rPr>
        <w:t xml:space="preserve"> indirectly (e.g. through altered water movement, soil temperature, microbial activity)</w:t>
      </w:r>
      <w:r w:rsidR="007C690C">
        <w:rPr>
          <w:color w:val="auto"/>
        </w:rPr>
        <w:t xml:space="preserve">. </w:t>
      </w:r>
      <w:r w:rsidR="00C54725" w:rsidRPr="00C54725">
        <w:rPr>
          <w:color w:val="auto"/>
          <w:highlight w:val="yellow"/>
        </w:rPr>
        <w:t>STOPPED</w:t>
      </w:r>
      <w:r w:rsidR="00C54725">
        <w:rPr>
          <w:color w:val="auto"/>
        </w:rPr>
        <w:t xml:space="preserve"> </w:t>
      </w:r>
      <w:r w:rsidR="00F47C55" w:rsidRPr="00C718B4">
        <w:rPr>
          <w:color w:val="auto"/>
        </w:rPr>
        <w:t xml:space="preserve">The root legacy of the crop preceding maize may impact the maize’s root distribution. One study using mini-rhizotrons showed that when a </w:t>
      </w:r>
      <w:r w:rsidR="00F47C55" w:rsidRPr="00C718B4">
        <w:rPr>
          <w:color w:val="auto"/>
        </w:rPr>
        <w:lastRenderedPageBreak/>
        <w:t>maize crop followed an alfalfa crop, the maize root distribution closely mimicked the alfalfa root distribution, with 41% of the maize roots following old alfalfa root channels (</w:t>
      </w:r>
      <w:proofErr w:type="spellStart"/>
      <w:r w:rsidR="00F47C55" w:rsidRPr="00C718B4">
        <w:rPr>
          <w:color w:val="auto"/>
        </w:rPr>
        <w:t>Rasse</w:t>
      </w:r>
      <w:proofErr w:type="spellEnd"/>
      <w:r w:rsidR="00F47C55" w:rsidRPr="00C718B4">
        <w:rPr>
          <w:color w:val="auto"/>
        </w:rPr>
        <w:t xml:space="preserve"> et al. 1998). Alfalfa root systems tend to be deeper than maize, with estimated maximum rooting depths of 177 cm compared to 118 cm (Fan et al. 2016). Therefore, even with moldboard plowing (20-25 cm depth) used in our study, there would be intact decaying alfalfa root channels that the maize roots may have followed. Furthermore, decayed alfalfa roots can increase soil water infiltration (Guo et al. 2019), which could lead to better drainage and contribute to the lower soil moisture levels seen in the </w:t>
      </w:r>
      <w:r w:rsidR="00F47C55">
        <w:rPr>
          <w:color w:val="auto"/>
        </w:rPr>
        <w:t>extended rotation</w:t>
      </w:r>
      <w:r w:rsidR="00F47C55" w:rsidRPr="00C718B4">
        <w:rPr>
          <w:color w:val="auto"/>
        </w:rPr>
        <w:t xml:space="preserve"> early in the season. </w:t>
      </w:r>
    </w:p>
    <w:p w14:paraId="0E7C533C" w14:textId="538722F6" w:rsidR="00F47C55" w:rsidRDefault="00F47C55" w:rsidP="007C5E4B">
      <w:pPr>
        <w:pStyle w:val="Body"/>
        <w:rPr>
          <w:color w:val="auto"/>
        </w:rPr>
      </w:pPr>
    </w:p>
    <w:p w14:paraId="08B7CE6B" w14:textId="61763280" w:rsidR="00F47C55" w:rsidRDefault="007C690C" w:rsidP="007C5E4B">
      <w:pPr>
        <w:pStyle w:val="Body"/>
        <w:rPr>
          <w:color w:val="auto"/>
        </w:rPr>
      </w:pPr>
      <w:r>
        <w:rPr>
          <w:color w:val="auto"/>
        </w:rPr>
        <w:t xml:space="preserve">Furthermore, </w:t>
      </w:r>
      <w:r w:rsidR="00F47C55">
        <w:rPr>
          <w:color w:val="auto"/>
        </w:rPr>
        <w:t xml:space="preserve">both rotations had maximum </w:t>
      </w:r>
      <w:proofErr w:type="spellStart"/>
      <w:r w:rsidR="00F47C55">
        <w:rPr>
          <w:color w:val="auto"/>
        </w:rPr>
        <w:t>rootings</w:t>
      </w:r>
      <w:proofErr w:type="spellEnd"/>
      <w:r w:rsidR="00F47C55">
        <w:rPr>
          <w:color w:val="auto"/>
        </w:rPr>
        <w:t xml:space="preserve"> depths the extended rotation had higher penetration resistances from 30-45 cm </w:t>
      </w:r>
      <w:proofErr w:type="gramStart"/>
      <w:r w:rsidR="00F47C55">
        <w:rPr>
          <w:color w:val="auto"/>
        </w:rPr>
        <w:t>depths</w:t>
      </w:r>
      <w:proofErr w:type="gramEnd"/>
      <w:r w:rsidR="00F47C55">
        <w:rPr>
          <w:color w:val="auto"/>
        </w:rPr>
        <w:t xml:space="preserve"> but had deeper rooting depths compared to the short (both rot maximum rooting depths well below 30 cm), suggesting penetration resistance was not a limiting factor in either system’s root growth.  </w:t>
      </w:r>
    </w:p>
    <w:p w14:paraId="05CE9229" w14:textId="77777777" w:rsidR="00F47C55" w:rsidRDefault="00F47C55" w:rsidP="007C5E4B">
      <w:pPr>
        <w:pStyle w:val="Body"/>
        <w:rPr>
          <w:color w:val="auto"/>
        </w:rPr>
      </w:pPr>
    </w:p>
    <w:p w14:paraId="32ABDD79" w14:textId="7F65F756" w:rsidR="007C690C" w:rsidRDefault="007C690C" w:rsidP="007C5E4B">
      <w:pPr>
        <w:pStyle w:val="Body"/>
        <w:rPr>
          <w:color w:val="auto"/>
        </w:rPr>
      </w:pPr>
      <w:r w:rsidRPr="00C718B4">
        <w:rPr>
          <w:color w:val="auto"/>
        </w:rPr>
        <w:t xml:space="preserve">, </w:t>
      </w:r>
      <w:r>
        <w:rPr>
          <w:color w:val="auto"/>
        </w:rPr>
        <w:t xml:space="preserve">the </w:t>
      </w:r>
      <w:r w:rsidRPr="00C718B4">
        <w:rPr>
          <w:color w:val="auto"/>
        </w:rPr>
        <w:t xml:space="preserve">differences in penetration resistance (0.1-0.4 MPa) were of a magnitude that could </w:t>
      </w:r>
      <w:r>
        <w:rPr>
          <w:color w:val="auto"/>
        </w:rPr>
        <w:t xml:space="preserve">potentially </w:t>
      </w:r>
      <w:r w:rsidRPr="00C718B4">
        <w:rPr>
          <w:color w:val="auto"/>
        </w:rPr>
        <w:t>affect root elongation (Bengough and Mullins, 1991).</w:t>
      </w:r>
    </w:p>
    <w:p w14:paraId="1A419621" w14:textId="77777777" w:rsidR="007C690C" w:rsidRDefault="007C690C" w:rsidP="007C5E4B">
      <w:pPr>
        <w:pStyle w:val="Body"/>
        <w:rPr>
          <w:color w:val="auto"/>
        </w:rPr>
      </w:pPr>
    </w:p>
    <w:p w14:paraId="61CCDF02" w14:textId="77777777" w:rsidR="007C690C" w:rsidRPr="00C718B4" w:rsidRDefault="007C690C" w:rsidP="007C690C">
      <w:pPr>
        <w:pStyle w:val="Body"/>
        <w:rPr>
          <w:color w:val="auto"/>
        </w:rPr>
      </w:pPr>
      <w:r w:rsidRPr="00C718B4">
        <w:rPr>
          <w:color w:val="auto"/>
        </w:rPr>
        <w:t>The root legacy of the crop preceding maize may impact the maize’s root distribution. One study using mini-rhizotrons showed that when a maize crop followed an alfalfa crop, the maize root distribution closely mimicked the alfalfa root distribution, with 41% of the maize roots following old alfalfa root channels (</w:t>
      </w:r>
      <w:proofErr w:type="spellStart"/>
      <w:r w:rsidRPr="00C718B4">
        <w:rPr>
          <w:color w:val="auto"/>
        </w:rPr>
        <w:t>Rasse</w:t>
      </w:r>
      <w:proofErr w:type="spellEnd"/>
      <w:r w:rsidRPr="00C718B4">
        <w:rPr>
          <w:color w:val="auto"/>
        </w:rPr>
        <w:t xml:space="preserve"> et al. 1998). Alfalfa root systems tend to be deeper than maize, with estimated maximum rooting depths of 177 cm compared to 118 cm (Fan </w:t>
      </w:r>
      <w:r w:rsidRPr="00C718B4">
        <w:rPr>
          <w:color w:val="auto"/>
        </w:rPr>
        <w:lastRenderedPageBreak/>
        <w:t xml:space="preserve">et al. 2016). Therefore, even with moldboard plowing (20-25 cm depth) used in our study, there would be intact decaying alfalfa root channels that the maize roots may have followed. Furthermore, decayed alfalfa roots can increase soil water infiltration (Guo et al. 2019), which could lead to better drainage and contribute to the lower soil moisture levels seen in the </w:t>
      </w:r>
      <w:r>
        <w:rPr>
          <w:color w:val="auto"/>
        </w:rPr>
        <w:t>extended rotation</w:t>
      </w:r>
      <w:r w:rsidRPr="00C718B4">
        <w:rPr>
          <w:color w:val="auto"/>
        </w:rPr>
        <w:t xml:space="preserve"> early in the season. </w:t>
      </w:r>
    </w:p>
    <w:p w14:paraId="1390AFF2" w14:textId="77777777" w:rsidR="007C690C" w:rsidRDefault="007C690C" w:rsidP="007C5E4B">
      <w:pPr>
        <w:pStyle w:val="Body"/>
        <w:rPr>
          <w:color w:val="auto"/>
        </w:rPr>
      </w:pPr>
    </w:p>
    <w:p w14:paraId="453FA438" w14:textId="6501DD39" w:rsidR="007C5E4B" w:rsidRPr="00C718B4" w:rsidRDefault="007C5E4B" w:rsidP="007C5E4B">
      <w:pPr>
        <w:pStyle w:val="Body"/>
        <w:rPr>
          <w:color w:val="auto"/>
        </w:rPr>
      </w:pPr>
      <w:r>
        <w:rPr>
          <w:color w:val="auto"/>
        </w:rPr>
        <w:t xml:space="preserve">The lower penetration resistances in the extended rotation </w:t>
      </w:r>
      <w:r w:rsidR="007C690C">
        <w:rPr>
          <w:color w:val="auto"/>
        </w:rPr>
        <w:t>spanned from 0</w:t>
      </w:r>
      <w:r>
        <w:rPr>
          <w:color w:val="auto"/>
        </w:rPr>
        <w:t xml:space="preserve">-30 </w:t>
      </w:r>
      <w:proofErr w:type="gramStart"/>
      <w:r>
        <w:rPr>
          <w:color w:val="auto"/>
        </w:rPr>
        <w:t>cm</w:t>
      </w:r>
      <w:r w:rsidR="007C690C">
        <w:rPr>
          <w:color w:val="auto"/>
        </w:rPr>
        <w:t xml:space="preserve">, </w:t>
      </w:r>
      <w:r>
        <w:rPr>
          <w:color w:val="auto"/>
        </w:rPr>
        <w:t xml:space="preserve"> is</w:t>
      </w:r>
      <w:proofErr w:type="gramEnd"/>
      <w:r>
        <w:rPr>
          <w:color w:val="auto"/>
        </w:rPr>
        <w:t xml:space="preserve"> consistent with previous studies showing lower bulk densities and greater particulate organic matter in the surface layers of extended rotation (</w:t>
      </w:r>
      <w:r w:rsidRPr="00C718B4">
        <w:rPr>
          <w:color w:val="auto"/>
        </w:rPr>
        <w:t>Lazicki et al. 2016; Poffenbarger et al. 2020</w:t>
      </w:r>
      <w:r>
        <w:rPr>
          <w:color w:val="auto"/>
        </w:rPr>
        <w:t xml:space="preserve">; </w:t>
      </w:r>
      <w:r w:rsidRPr="00C718B4">
        <w:rPr>
          <w:color w:val="auto"/>
        </w:rPr>
        <w:t xml:space="preserve">Baldwin-Kordick et al., 2022). While neither system had absolute resistances high enough to meaningfully impede root penetration, </w:t>
      </w:r>
      <w:r w:rsidR="007C690C">
        <w:rPr>
          <w:color w:val="auto"/>
        </w:rPr>
        <w:t xml:space="preserve">the </w:t>
      </w:r>
      <w:r w:rsidRPr="00C718B4">
        <w:rPr>
          <w:color w:val="auto"/>
        </w:rPr>
        <w:t xml:space="preserve">differences in penetration resistance (0.1-0.4 MPa) were of a magnitude that could </w:t>
      </w:r>
      <w:r w:rsidR="007C690C">
        <w:rPr>
          <w:color w:val="auto"/>
        </w:rPr>
        <w:t xml:space="preserve">potentially </w:t>
      </w:r>
      <w:r w:rsidRPr="00C718B4">
        <w:rPr>
          <w:color w:val="auto"/>
        </w:rPr>
        <w:t>affect root elongation (Bengough and Mullins, 1991). The root legacy of the crop preceding maize may impact the maize’s root distribution. One study using mini-rhizotrons showed that when a maize crop followed an alfalfa crop, the maize root distribution closely mimicked the alfalfa root distribution, with 41% of the maize roots following old alfalfa root channels (</w:t>
      </w:r>
      <w:proofErr w:type="spellStart"/>
      <w:r w:rsidRPr="00C718B4">
        <w:rPr>
          <w:color w:val="auto"/>
        </w:rPr>
        <w:t>Rasse</w:t>
      </w:r>
      <w:proofErr w:type="spellEnd"/>
      <w:r w:rsidRPr="00C718B4">
        <w:rPr>
          <w:color w:val="auto"/>
        </w:rPr>
        <w:t xml:space="preserve"> et al. 1998). Alfalfa root systems tend to be deeper than maize, with estimated maximum rooting depths of 177 cm compared to 118 cm (Fan et al. 2016). Therefore, even with moldboard plowing (20-25 cm depth) used in our study, there would be intact decaying alfalfa root channels that the maize roots may have followed. Furthermore, decayed alfalfa roots can increase soil water infiltration (Guo et al. 2019), which could lead to better drainage and contribute to the lower soil moisture levels seen in the </w:t>
      </w:r>
      <w:r>
        <w:rPr>
          <w:color w:val="auto"/>
        </w:rPr>
        <w:t>extended rotation</w:t>
      </w:r>
      <w:r w:rsidRPr="00C718B4">
        <w:rPr>
          <w:color w:val="auto"/>
        </w:rPr>
        <w:t xml:space="preserve"> early in the season. </w:t>
      </w:r>
    </w:p>
    <w:p w14:paraId="358BD1F5" w14:textId="77777777" w:rsidR="007C5E4B" w:rsidRPr="00C718B4" w:rsidRDefault="007C5E4B" w:rsidP="007C5E4B">
      <w:pPr>
        <w:pStyle w:val="Body"/>
        <w:rPr>
          <w:color w:val="auto"/>
        </w:rPr>
      </w:pPr>
      <w:r w:rsidRPr="00C718B4">
        <w:rPr>
          <w:color w:val="auto"/>
        </w:rPr>
        <w:lastRenderedPageBreak/>
        <w:t xml:space="preserve">In addition to root legacies, changes in bulk density may also contribute to differences in root structures and investments. The </w:t>
      </w:r>
      <w:r>
        <w:rPr>
          <w:color w:val="auto"/>
        </w:rPr>
        <w:t>extended rotation</w:t>
      </w:r>
      <w:r w:rsidRPr="00C718B4">
        <w:rPr>
          <w:color w:val="auto"/>
        </w:rPr>
        <w:t xml:space="preserve"> may have caused reduced soil bulk density due to moldboard plowing of the alfalfa crop during the fall prior to maize planting as well as greater particulate organic matter from manure additions (Lazicki et al. 2016; Poffenbarger et al. 2020). Bulk density differences were supported by the lower penetration resistance at planting above the moldboard plowing depths which were observed in the present as well as past studies (Baldwin-Kordick et al., 2022). While neither system had absolute resistances high enough to meaningfully impede root penetration, the resistances were measured in wet soils and therefore </w:t>
      </w:r>
      <w:r>
        <w:rPr>
          <w:color w:val="auto"/>
        </w:rPr>
        <w:t xml:space="preserve">represent </w:t>
      </w:r>
      <w:r w:rsidRPr="00C718B4">
        <w:rPr>
          <w:color w:val="auto"/>
        </w:rPr>
        <w:t xml:space="preserve">minimum </w:t>
      </w:r>
      <w:r>
        <w:rPr>
          <w:color w:val="auto"/>
        </w:rPr>
        <w:t>values</w:t>
      </w:r>
      <w:r w:rsidRPr="00C718B4">
        <w:rPr>
          <w:color w:val="auto"/>
        </w:rPr>
        <w:t xml:space="preserve">. The differences in penetration resistance (0.1-0.4 MPa) were of a magnitude that could affect root elongation; a study done with intact soil cores found resistances of only 0.3-0.5 MPa reduced maize seeding root elongation by 50-60% in a sandy loam soil (Bengough and Mullins, 1991). </w:t>
      </w:r>
    </w:p>
    <w:p w14:paraId="319767CB" w14:textId="77777777" w:rsidR="007C5E4B" w:rsidRDefault="007C5E4B" w:rsidP="00630FBD">
      <w:pPr>
        <w:pStyle w:val="Body"/>
        <w:rPr>
          <w:color w:val="auto"/>
        </w:rPr>
      </w:pPr>
    </w:p>
    <w:p w14:paraId="6F5E3E28" w14:textId="77777777" w:rsidR="007C5E4B" w:rsidRDefault="007C5E4B" w:rsidP="00630FBD">
      <w:pPr>
        <w:pStyle w:val="Body"/>
        <w:rPr>
          <w:color w:val="auto"/>
        </w:rPr>
      </w:pPr>
    </w:p>
    <w:p w14:paraId="23C49AD2" w14:textId="77777777" w:rsidR="007C5E4B" w:rsidRDefault="007C5E4B" w:rsidP="00630FBD">
      <w:pPr>
        <w:pStyle w:val="Body"/>
        <w:rPr>
          <w:color w:val="auto"/>
        </w:rPr>
      </w:pPr>
    </w:p>
    <w:p w14:paraId="738D9D28" w14:textId="36D5F8D8" w:rsidR="008753D7" w:rsidRPr="007C5E4B" w:rsidRDefault="008753D7" w:rsidP="00630FBD">
      <w:pPr>
        <w:pStyle w:val="Body"/>
        <w:rPr>
          <w:i/>
          <w:iCs/>
          <w:color w:val="auto"/>
        </w:rPr>
      </w:pPr>
      <w:r w:rsidRPr="007C5E4B">
        <w:rPr>
          <w:i/>
          <w:iCs/>
          <w:color w:val="auto"/>
        </w:rPr>
        <w:t>This study, combined with previous work, suggests rather than maize grown in the two rotation systems exhibiting different root structures that correlate with differences in grain yield, ‘steeper and deeper’ maize roots are consistently present in the extended rotation (</w:t>
      </w:r>
      <w:r w:rsidRPr="007C5E4B">
        <w:rPr>
          <w:b/>
          <w:bCs/>
          <w:i/>
          <w:iCs/>
          <w:color w:val="auto"/>
        </w:rPr>
        <w:t>Figure 2, Figure 3, Table 3</w:t>
      </w:r>
      <w:r w:rsidRPr="007C5E4B">
        <w:rPr>
          <w:i/>
          <w:iCs/>
          <w:color w:val="auto"/>
        </w:rPr>
        <w:t xml:space="preserve">; Lazicki et al. 2016). We posit this consistent difference positions the plant to better capture resources available in deeper soil layers when they are available. </w:t>
      </w:r>
    </w:p>
    <w:p w14:paraId="6BD17F5F" w14:textId="77777777" w:rsidR="007C5E4B" w:rsidRDefault="007C5E4B" w:rsidP="00630FBD">
      <w:pPr>
        <w:pStyle w:val="Body"/>
        <w:rPr>
          <w:color w:val="auto"/>
        </w:rPr>
      </w:pPr>
    </w:p>
    <w:p w14:paraId="53F06DF8" w14:textId="77777777" w:rsidR="007C5E4B" w:rsidRDefault="007C5E4B" w:rsidP="007C5E4B">
      <w:pPr>
        <w:pStyle w:val="Body"/>
        <w:rPr>
          <w:color w:val="auto"/>
        </w:rPr>
      </w:pPr>
      <w:r>
        <w:rPr>
          <w:color w:val="auto"/>
        </w:rPr>
        <w:lastRenderedPageBreak/>
        <w:t xml:space="preserve">Furthermore, the differences in roots did not correspond with patterns in penetration resistance, soil moisture, or soil temperature.  </w:t>
      </w:r>
    </w:p>
    <w:p w14:paraId="2D0CA7E6" w14:textId="77777777" w:rsidR="007C5E4B" w:rsidRDefault="007C5E4B" w:rsidP="00630FBD">
      <w:pPr>
        <w:pStyle w:val="Body"/>
        <w:rPr>
          <w:color w:val="auto"/>
        </w:rPr>
      </w:pPr>
    </w:p>
    <w:p w14:paraId="64E4897A" w14:textId="336CE4AD" w:rsidR="00770A37" w:rsidRDefault="00770A37" w:rsidP="00630FBD">
      <w:pPr>
        <w:pStyle w:val="Body"/>
        <w:rPr>
          <w:color w:val="auto"/>
        </w:rPr>
      </w:pPr>
      <w:r>
        <w:rPr>
          <w:color w:val="auto"/>
        </w:rPr>
        <w:t>Consistency of root characteristics</w:t>
      </w:r>
      <w:r w:rsidR="0064167A">
        <w:rPr>
          <w:color w:val="auto"/>
        </w:rPr>
        <w:t xml:space="preserve"> across years (cite Lazicki)</w:t>
      </w:r>
      <w:r>
        <w:rPr>
          <w:color w:val="auto"/>
        </w:rPr>
        <w:t xml:space="preserve">, </w:t>
      </w:r>
      <w:r w:rsidR="0064167A">
        <w:rPr>
          <w:color w:val="auto"/>
        </w:rPr>
        <w:t xml:space="preserve">they </w:t>
      </w:r>
      <w:r>
        <w:rPr>
          <w:color w:val="auto"/>
        </w:rPr>
        <w:t xml:space="preserve">occur independently of yield advantage. </w:t>
      </w:r>
      <w:r w:rsidR="0064167A">
        <w:rPr>
          <w:color w:val="auto"/>
        </w:rPr>
        <w:t xml:space="preserve">Posit it is a consistent difference, positions the plant to capture more resources when they are available in deeper soil layers? </w:t>
      </w:r>
      <w:r w:rsidR="00AA6268">
        <w:rPr>
          <w:color w:val="auto"/>
        </w:rPr>
        <w:t>Differences in roots</w:t>
      </w:r>
      <w:r>
        <w:rPr>
          <w:color w:val="auto"/>
        </w:rPr>
        <w:t xml:space="preserve"> not correlated with </w:t>
      </w:r>
      <w:r w:rsidR="00AA6268">
        <w:rPr>
          <w:color w:val="auto"/>
        </w:rPr>
        <w:t xml:space="preserve">differences in </w:t>
      </w:r>
      <w:r>
        <w:rPr>
          <w:color w:val="auto"/>
        </w:rPr>
        <w:t>penetration resistance</w:t>
      </w:r>
      <w:r w:rsidR="00AA6268">
        <w:rPr>
          <w:color w:val="auto"/>
        </w:rPr>
        <w:t xml:space="preserve">, soil moisture, or soil temperature. </w:t>
      </w:r>
    </w:p>
    <w:p w14:paraId="163E9FE6" w14:textId="4D418051" w:rsidR="00EB1F94" w:rsidRDefault="00EB1F94" w:rsidP="00630FBD">
      <w:pPr>
        <w:pStyle w:val="Body"/>
        <w:rPr>
          <w:color w:val="auto"/>
        </w:rPr>
      </w:pPr>
      <w:r>
        <w:rPr>
          <w:color w:val="auto"/>
        </w:rPr>
        <w:t>(Concerning root amounts)</w:t>
      </w:r>
      <w:r w:rsidRPr="00C718B4">
        <w:rPr>
          <w:color w:val="auto"/>
        </w:rPr>
        <w:t xml:space="preserve"> Another study using in-growth root cores found maize added 480-560 kg ha-1 in root material over the growing season in the top 30 cm of soil (Dietzel et al. 2017). These values are comparable to those found in our study (400-670 kg ha-1, Figure 3).</w:t>
      </w:r>
    </w:p>
    <w:p w14:paraId="7D648258" w14:textId="77777777" w:rsidR="00770A37" w:rsidRDefault="00770A37" w:rsidP="00630FBD">
      <w:pPr>
        <w:pStyle w:val="Body"/>
        <w:rPr>
          <w:color w:val="auto"/>
        </w:rPr>
      </w:pPr>
    </w:p>
    <w:p w14:paraId="7A224005" w14:textId="1F5F2B8E" w:rsidR="00770A37" w:rsidRDefault="00770A37" w:rsidP="00630FBD">
      <w:pPr>
        <w:pStyle w:val="Body"/>
        <w:rPr>
          <w:color w:val="auto"/>
        </w:rPr>
      </w:pPr>
      <w:r>
        <w:rPr>
          <w:color w:val="auto"/>
        </w:rPr>
        <w:t>In 2019</w:t>
      </w:r>
    </w:p>
    <w:p w14:paraId="21818A1F" w14:textId="538CAAC1" w:rsidR="00E54934" w:rsidRDefault="00E54934" w:rsidP="00630FBD">
      <w:pPr>
        <w:pStyle w:val="Body"/>
        <w:rPr>
          <w:color w:val="auto"/>
        </w:rPr>
      </w:pPr>
      <w:r>
        <w:rPr>
          <w:color w:val="auto"/>
        </w:rPr>
        <w:t xml:space="preserve">Extended rotation </w:t>
      </w:r>
      <w:r w:rsidR="00AC15BD">
        <w:rPr>
          <w:color w:val="auto"/>
        </w:rPr>
        <w:t xml:space="preserve">maize root mass and soil penetration relative to short rotation demonstrate </w:t>
      </w:r>
      <w:proofErr w:type="spellStart"/>
      <w:r w:rsidR="00AC15BD">
        <w:rPr>
          <w:color w:val="auto"/>
        </w:rPr>
        <w:t>mis</w:t>
      </w:r>
      <w:r>
        <w:rPr>
          <w:color w:val="auto"/>
        </w:rPr>
        <w:t>maize</w:t>
      </w:r>
      <w:proofErr w:type="spellEnd"/>
      <w:r>
        <w:rPr>
          <w:color w:val="auto"/>
        </w:rPr>
        <w:t xml:space="preserve"> values relative to short </w:t>
      </w:r>
      <w:proofErr w:type="gramStart"/>
      <w:r>
        <w:rPr>
          <w:color w:val="auto"/>
        </w:rPr>
        <w:t>rotation</w:t>
      </w:r>
      <w:proofErr w:type="gramEnd"/>
    </w:p>
    <w:tbl>
      <w:tblPr>
        <w:tblStyle w:val="TableGrid"/>
        <w:tblW w:w="0" w:type="auto"/>
        <w:tblLook w:val="04A0" w:firstRow="1" w:lastRow="0" w:firstColumn="1" w:lastColumn="0" w:noHBand="0" w:noVBand="1"/>
      </w:tblPr>
      <w:tblGrid>
        <w:gridCol w:w="2240"/>
        <w:gridCol w:w="2398"/>
        <w:gridCol w:w="2443"/>
        <w:gridCol w:w="2269"/>
      </w:tblGrid>
      <w:tr w:rsidR="00AC15BD" w14:paraId="38314E72" w14:textId="739FD1D4" w:rsidTr="00AC15BD">
        <w:tc>
          <w:tcPr>
            <w:tcW w:w="2299" w:type="dxa"/>
            <w:vAlign w:val="center"/>
          </w:tcPr>
          <w:p w14:paraId="0DE5B70B" w14:textId="044110D8" w:rsidR="00AC15BD" w:rsidRDefault="00AC15BD" w:rsidP="00AC15BD">
            <w:pPr>
              <w:pStyle w:val="Body"/>
              <w:ind w:firstLine="0"/>
              <w:jc w:val="center"/>
              <w:rPr>
                <w:color w:val="auto"/>
              </w:rPr>
            </w:pPr>
            <w:r>
              <w:rPr>
                <w:color w:val="auto"/>
              </w:rPr>
              <w:t>Soil depth</w:t>
            </w:r>
          </w:p>
        </w:tc>
        <w:tc>
          <w:tcPr>
            <w:tcW w:w="2446" w:type="dxa"/>
            <w:vAlign w:val="center"/>
          </w:tcPr>
          <w:p w14:paraId="40ABDE5D" w14:textId="2A944142" w:rsidR="00AC15BD" w:rsidRDefault="00AC15BD" w:rsidP="00AC15BD">
            <w:pPr>
              <w:pStyle w:val="Body"/>
              <w:ind w:firstLine="0"/>
              <w:jc w:val="center"/>
              <w:rPr>
                <w:color w:val="auto"/>
              </w:rPr>
            </w:pPr>
            <w:r>
              <w:rPr>
                <w:color w:val="auto"/>
              </w:rPr>
              <w:t>Roots</w:t>
            </w:r>
          </w:p>
        </w:tc>
        <w:tc>
          <w:tcPr>
            <w:tcW w:w="2488" w:type="dxa"/>
            <w:vAlign w:val="center"/>
          </w:tcPr>
          <w:p w14:paraId="1C7E668F" w14:textId="68A6DCD5" w:rsidR="00AC15BD" w:rsidRDefault="00AC15BD" w:rsidP="00AC15BD">
            <w:pPr>
              <w:pStyle w:val="Body"/>
              <w:ind w:firstLine="0"/>
              <w:jc w:val="center"/>
              <w:rPr>
                <w:color w:val="auto"/>
              </w:rPr>
            </w:pPr>
            <w:r>
              <w:rPr>
                <w:color w:val="auto"/>
              </w:rPr>
              <w:t>Soil penetration resistance</w:t>
            </w:r>
          </w:p>
        </w:tc>
        <w:tc>
          <w:tcPr>
            <w:tcW w:w="2117" w:type="dxa"/>
          </w:tcPr>
          <w:p w14:paraId="55419B24" w14:textId="3346C0B5" w:rsidR="00AC15BD" w:rsidRDefault="00AC15BD" w:rsidP="00AC15BD">
            <w:pPr>
              <w:pStyle w:val="Body"/>
              <w:ind w:firstLine="0"/>
              <w:jc w:val="center"/>
              <w:rPr>
                <w:color w:val="auto"/>
              </w:rPr>
            </w:pPr>
            <w:r>
              <w:rPr>
                <w:color w:val="auto"/>
              </w:rPr>
              <w:t>Soil moisture</w:t>
            </w:r>
            <w:r w:rsidR="007C690C">
              <w:rPr>
                <w:color w:val="auto"/>
              </w:rPr>
              <w:t>/temperature</w:t>
            </w:r>
            <w:r>
              <w:rPr>
                <w:color w:val="auto"/>
              </w:rPr>
              <w:t xml:space="preserve"> at planting</w:t>
            </w:r>
          </w:p>
        </w:tc>
      </w:tr>
      <w:tr w:rsidR="007C690C" w14:paraId="5ECD2C73" w14:textId="50E987EC" w:rsidTr="007C690C">
        <w:tc>
          <w:tcPr>
            <w:tcW w:w="2299" w:type="dxa"/>
            <w:vAlign w:val="center"/>
          </w:tcPr>
          <w:p w14:paraId="569B44BA" w14:textId="5C23967D" w:rsidR="007C690C" w:rsidRDefault="007C690C" w:rsidP="00AC15BD">
            <w:pPr>
              <w:pStyle w:val="Body"/>
              <w:ind w:firstLine="0"/>
              <w:jc w:val="center"/>
              <w:rPr>
                <w:color w:val="auto"/>
              </w:rPr>
            </w:pPr>
            <w:r>
              <w:rPr>
                <w:color w:val="auto"/>
              </w:rPr>
              <w:t>0-15 cm</w:t>
            </w:r>
          </w:p>
        </w:tc>
        <w:tc>
          <w:tcPr>
            <w:tcW w:w="2446" w:type="dxa"/>
            <w:vAlign w:val="center"/>
          </w:tcPr>
          <w:p w14:paraId="1DA88131" w14:textId="4EC2D926" w:rsidR="007C690C" w:rsidRDefault="007C690C" w:rsidP="00AC15BD">
            <w:pPr>
              <w:pStyle w:val="Body"/>
              <w:ind w:firstLine="0"/>
              <w:jc w:val="center"/>
              <w:rPr>
                <w:color w:val="auto"/>
              </w:rPr>
            </w:pPr>
            <w:r>
              <w:rPr>
                <w:color w:val="auto"/>
              </w:rPr>
              <w:t>Less roots</w:t>
            </w:r>
          </w:p>
        </w:tc>
        <w:tc>
          <w:tcPr>
            <w:tcW w:w="2488" w:type="dxa"/>
            <w:vAlign w:val="center"/>
          </w:tcPr>
          <w:p w14:paraId="647104AC" w14:textId="04282328" w:rsidR="007C690C" w:rsidRDefault="007C690C" w:rsidP="00AC15BD">
            <w:pPr>
              <w:pStyle w:val="Body"/>
              <w:ind w:firstLine="0"/>
              <w:jc w:val="center"/>
              <w:rPr>
                <w:color w:val="auto"/>
              </w:rPr>
            </w:pPr>
            <w:r>
              <w:rPr>
                <w:color w:val="auto"/>
              </w:rPr>
              <w:t>Less resistance</w:t>
            </w:r>
          </w:p>
        </w:tc>
        <w:tc>
          <w:tcPr>
            <w:tcW w:w="2117" w:type="dxa"/>
            <w:vMerge w:val="restart"/>
            <w:vAlign w:val="center"/>
          </w:tcPr>
          <w:p w14:paraId="2A104C64" w14:textId="563657FA" w:rsidR="007C690C" w:rsidRDefault="007C690C" w:rsidP="007C690C">
            <w:pPr>
              <w:pStyle w:val="Body"/>
              <w:ind w:firstLine="0"/>
              <w:jc w:val="center"/>
              <w:rPr>
                <w:color w:val="auto"/>
              </w:rPr>
            </w:pPr>
            <w:r>
              <w:rPr>
                <w:color w:val="auto"/>
              </w:rPr>
              <w:t>Drier</w:t>
            </w:r>
            <w:r>
              <w:rPr>
                <w:color w:val="auto"/>
              </w:rPr>
              <w:t>/No difference</w:t>
            </w:r>
          </w:p>
        </w:tc>
      </w:tr>
      <w:tr w:rsidR="007C690C" w14:paraId="5B1E3EA9" w14:textId="4E4F6222" w:rsidTr="00AC15BD">
        <w:tc>
          <w:tcPr>
            <w:tcW w:w="2299" w:type="dxa"/>
            <w:vAlign w:val="center"/>
          </w:tcPr>
          <w:p w14:paraId="002F1C2F" w14:textId="06E2C2C5" w:rsidR="007C690C" w:rsidRDefault="007C690C" w:rsidP="00AC15BD">
            <w:pPr>
              <w:pStyle w:val="Body"/>
              <w:ind w:firstLine="0"/>
              <w:jc w:val="center"/>
              <w:rPr>
                <w:color w:val="auto"/>
              </w:rPr>
            </w:pPr>
            <w:r>
              <w:rPr>
                <w:color w:val="auto"/>
              </w:rPr>
              <w:t>15-30 cm</w:t>
            </w:r>
          </w:p>
        </w:tc>
        <w:tc>
          <w:tcPr>
            <w:tcW w:w="2446" w:type="dxa"/>
            <w:vAlign w:val="center"/>
          </w:tcPr>
          <w:p w14:paraId="2A58F9D6" w14:textId="7199F94A" w:rsidR="007C690C" w:rsidRDefault="007C690C" w:rsidP="00AC15BD">
            <w:pPr>
              <w:pStyle w:val="Body"/>
              <w:ind w:firstLine="0"/>
              <w:jc w:val="center"/>
              <w:rPr>
                <w:color w:val="auto"/>
              </w:rPr>
            </w:pPr>
            <w:r>
              <w:rPr>
                <w:color w:val="auto"/>
              </w:rPr>
              <w:t>More roots</w:t>
            </w:r>
          </w:p>
        </w:tc>
        <w:tc>
          <w:tcPr>
            <w:tcW w:w="2488" w:type="dxa"/>
            <w:vAlign w:val="center"/>
          </w:tcPr>
          <w:p w14:paraId="32755A84" w14:textId="1A83DBBA" w:rsidR="007C690C" w:rsidRDefault="007C690C" w:rsidP="00AC15BD">
            <w:pPr>
              <w:pStyle w:val="Body"/>
              <w:ind w:firstLine="0"/>
              <w:jc w:val="center"/>
              <w:rPr>
                <w:color w:val="auto"/>
              </w:rPr>
            </w:pPr>
            <w:r>
              <w:rPr>
                <w:color w:val="auto"/>
              </w:rPr>
              <w:t>Less resistance</w:t>
            </w:r>
          </w:p>
        </w:tc>
        <w:tc>
          <w:tcPr>
            <w:tcW w:w="2117" w:type="dxa"/>
            <w:vMerge/>
          </w:tcPr>
          <w:p w14:paraId="567488F8" w14:textId="6544F99F" w:rsidR="007C690C" w:rsidRDefault="007C690C" w:rsidP="00AC15BD">
            <w:pPr>
              <w:pStyle w:val="Body"/>
              <w:ind w:firstLine="0"/>
              <w:jc w:val="center"/>
              <w:rPr>
                <w:color w:val="auto"/>
              </w:rPr>
            </w:pPr>
          </w:p>
        </w:tc>
      </w:tr>
      <w:tr w:rsidR="007C690C" w14:paraId="5180265F" w14:textId="4FB76B08" w:rsidTr="007C690C">
        <w:tc>
          <w:tcPr>
            <w:tcW w:w="2299" w:type="dxa"/>
            <w:vAlign w:val="center"/>
          </w:tcPr>
          <w:p w14:paraId="3256C8E4" w14:textId="6AED4030" w:rsidR="007C690C" w:rsidRDefault="007C690C" w:rsidP="00AC15BD">
            <w:pPr>
              <w:pStyle w:val="Body"/>
              <w:ind w:firstLine="0"/>
              <w:jc w:val="center"/>
              <w:rPr>
                <w:color w:val="auto"/>
              </w:rPr>
            </w:pPr>
            <w:r>
              <w:rPr>
                <w:color w:val="auto"/>
              </w:rPr>
              <w:t>30-45 cm</w:t>
            </w:r>
          </w:p>
        </w:tc>
        <w:tc>
          <w:tcPr>
            <w:tcW w:w="2446" w:type="dxa"/>
            <w:vAlign w:val="center"/>
          </w:tcPr>
          <w:p w14:paraId="46659118" w14:textId="5DA75F7A" w:rsidR="007C690C" w:rsidRDefault="007C690C" w:rsidP="00AC15BD">
            <w:pPr>
              <w:pStyle w:val="Body"/>
              <w:ind w:firstLine="0"/>
              <w:jc w:val="center"/>
              <w:rPr>
                <w:color w:val="auto"/>
              </w:rPr>
            </w:pPr>
            <w:r>
              <w:rPr>
                <w:color w:val="auto"/>
              </w:rPr>
              <w:t>More roots</w:t>
            </w:r>
          </w:p>
        </w:tc>
        <w:tc>
          <w:tcPr>
            <w:tcW w:w="2488" w:type="dxa"/>
            <w:vAlign w:val="center"/>
          </w:tcPr>
          <w:p w14:paraId="417C1D63" w14:textId="3569893A" w:rsidR="007C690C" w:rsidRDefault="007C690C" w:rsidP="00AC15BD">
            <w:pPr>
              <w:pStyle w:val="Body"/>
              <w:ind w:firstLine="0"/>
              <w:jc w:val="center"/>
              <w:rPr>
                <w:color w:val="auto"/>
              </w:rPr>
            </w:pPr>
            <w:r>
              <w:rPr>
                <w:color w:val="auto"/>
              </w:rPr>
              <w:t>More resistance</w:t>
            </w:r>
          </w:p>
        </w:tc>
        <w:tc>
          <w:tcPr>
            <w:tcW w:w="2117" w:type="dxa"/>
            <w:vMerge w:val="restart"/>
            <w:vAlign w:val="center"/>
          </w:tcPr>
          <w:p w14:paraId="4A92030C" w14:textId="44C2EC40" w:rsidR="007C690C" w:rsidRDefault="007C690C" w:rsidP="007C690C">
            <w:pPr>
              <w:pStyle w:val="Body"/>
              <w:ind w:firstLine="0"/>
              <w:jc w:val="center"/>
              <w:rPr>
                <w:color w:val="auto"/>
              </w:rPr>
            </w:pPr>
            <w:r>
              <w:rPr>
                <w:color w:val="auto"/>
              </w:rPr>
              <w:t>No difference</w:t>
            </w:r>
          </w:p>
        </w:tc>
      </w:tr>
      <w:tr w:rsidR="007C690C" w14:paraId="330E9C41" w14:textId="5E8BC7D6" w:rsidTr="00AC15BD">
        <w:tc>
          <w:tcPr>
            <w:tcW w:w="2299" w:type="dxa"/>
            <w:vAlign w:val="center"/>
          </w:tcPr>
          <w:p w14:paraId="3C4CE853" w14:textId="5ECD1DF7" w:rsidR="007C690C" w:rsidRDefault="007C690C" w:rsidP="00AC15BD">
            <w:pPr>
              <w:pStyle w:val="Body"/>
              <w:ind w:firstLine="0"/>
              <w:jc w:val="center"/>
              <w:rPr>
                <w:color w:val="auto"/>
              </w:rPr>
            </w:pPr>
            <w:r>
              <w:rPr>
                <w:color w:val="auto"/>
              </w:rPr>
              <w:t>45-60 cm</w:t>
            </w:r>
          </w:p>
        </w:tc>
        <w:tc>
          <w:tcPr>
            <w:tcW w:w="2446" w:type="dxa"/>
            <w:vAlign w:val="center"/>
          </w:tcPr>
          <w:p w14:paraId="6D797B83" w14:textId="71DCD07F" w:rsidR="007C690C" w:rsidRDefault="007C690C" w:rsidP="00AC15BD">
            <w:pPr>
              <w:pStyle w:val="Body"/>
              <w:ind w:firstLine="0"/>
              <w:jc w:val="center"/>
              <w:rPr>
                <w:color w:val="auto"/>
              </w:rPr>
            </w:pPr>
            <w:r>
              <w:rPr>
                <w:color w:val="auto"/>
              </w:rPr>
              <w:t>More roots</w:t>
            </w:r>
          </w:p>
        </w:tc>
        <w:tc>
          <w:tcPr>
            <w:tcW w:w="2488" w:type="dxa"/>
            <w:vAlign w:val="center"/>
          </w:tcPr>
          <w:p w14:paraId="688435BE" w14:textId="54A45FAB" w:rsidR="007C690C" w:rsidRDefault="007C690C" w:rsidP="00AC15BD">
            <w:pPr>
              <w:pStyle w:val="Body"/>
              <w:ind w:firstLine="0"/>
              <w:jc w:val="center"/>
              <w:rPr>
                <w:color w:val="auto"/>
              </w:rPr>
            </w:pPr>
            <w:r>
              <w:rPr>
                <w:color w:val="auto"/>
              </w:rPr>
              <w:t>-</w:t>
            </w:r>
          </w:p>
        </w:tc>
        <w:tc>
          <w:tcPr>
            <w:tcW w:w="2117" w:type="dxa"/>
            <w:vMerge/>
          </w:tcPr>
          <w:p w14:paraId="337E4CD6" w14:textId="77777777" w:rsidR="007C690C" w:rsidRDefault="007C690C" w:rsidP="00AC15BD">
            <w:pPr>
              <w:pStyle w:val="Body"/>
              <w:ind w:firstLine="0"/>
              <w:jc w:val="center"/>
              <w:rPr>
                <w:color w:val="auto"/>
              </w:rPr>
            </w:pPr>
          </w:p>
        </w:tc>
      </w:tr>
      <w:tr w:rsidR="00AC15BD" w14:paraId="597E1F39" w14:textId="0F567D65" w:rsidTr="00AC15BD">
        <w:tc>
          <w:tcPr>
            <w:tcW w:w="2299" w:type="dxa"/>
            <w:vAlign w:val="center"/>
          </w:tcPr>
          <w:p w14:paraId="76BF4783" w14:textId="3E216302" w:rsidR="00AC15BD" w:rsidRPr="00AC15BD" w:rsidRDefault="00AC15BD" w:rsidP="00AC15BD">
            <w:pPr>
              <w:pStyle w:val="Body"/>
              <w:ind w:firstLine="0"/>
              <w:jc w:val="center"/>
              <w:rPr>
                <w:i/>
                <w:iCs/>
                <w:color w:val="auto"/>
              </w:rPr>
            </w:pPr>
            <w:r w:rsidRPr="00AC15BD">
              <w:rPr>
                <w:i/>
                <w:iCs/>
                <w:color w:val="auto"/>
              </w:rPr>
              <w:t>+60 cm</w:t>
            </w:r>
          </w:p>
        </w:tc>
        <w:tc>
          <w:tcPr>
            <w:tcW w:w="2446" w:type="dxa"/>
            <w:vAlign w:val="center"/>
          </w:tcPr>
          <w:p w14:paraId="23275557" w14:textId="29A02EF7" w:rsidR="00AC15BD" w:rsidRPr="00AC15BD" w:rsidRDefault="00AC15BD" w:rsidP="00AC15BD">
            <w:pPr>
              <w:pStyle w:val="Body"/>
              <w:ind w:firstLine="0"/>
              <w:jc w:val="center"/>
              <w:rPr>
                <w:i/>
                <w:iCs/>
                <w:color w:val="auto"/>
              </w:rPr>
            </w:pPr>
            <w:r w:rsidRPr="00AC15BD">
              <w:rPr>
                <w:i/>
                <w:iCs/>
                <w:color w:val="auto"/>
              </w:rPr>
              <w:t>Maximum rooting depths</w:t>
            </w:r>
          </w:p>
        </w:tc>
        <w:tc>
          <w:tcPr>
            <w:tcW w:w="2488" w:type="dxa"/>
            <w:vAlign w:val="center"/>
          </w:tcPr>
          <w:p w14:paraId="3701C20C" w14:textId="2237A195" w:rsidR="00AC15BD" w:rsidRPr="00AC15BD" w:rsidRDefault="00AC15BD" w:rsidP="00AC15BD">
            <w:pPr>
              <w:pStyle w:val="Body"/>
              <w:ind w:firstLine="0"/>
              <w:jc w:val="center"/>
              <w:rPr>
                <w:i/>
                <w:iCs/>
                <w:color w:val="auto"/>
              </w:rPr>
            </w:pPr>
            <w:r w:rsidRPr="00AC15BD">
              <w:rPr>
                <w:i/>
                <w:iCs/>
                <w:color w:val="auto"/>
              </w:rPr>
              <w:t>-</w:t>
            </w:r>
          </w:p>
        </w:tc>
        <w:tc>
          <w:tcPr>
            <w:tcW w:w="2117" w:type="dxa"/>
          </w:tcPr>
          <w:p w14:paraId="04154265" w14:textId="77777777" w:rsidR="00AC15BD" w:rsidRPr="00AC15BD" w:rsidRDefault="00AC15BD" w:rsidP="00AC15BD">
            <w:pPr>
              <w:pStyle w:val="Body"/>
              <w:ind w:firstLine="0"/>
              <w:jc w:val="center"/>
              <w:rPr>
                <w:i/>
                <w:iCs/>
                <w:color w:val="auto"/>
              </w:rPr>
            </w:pPr>
          </w:p>
        </w:tc>
      </w:tr>
    </w:tbl>
    <w:p w14:paraId="440C32AE" w14:textId="77777777" w:rsidR="00EB1F94" w:rsidRDefault="00EB1F94" w:rsidP="00630FBD">
      <w:pPr>
        <w:pStyle w:val="Body"/>
        <w:rPr>
          <w:color w:val="auto"/>
        </w:rPr>
      </w:pPr>
    </w:p>
    <w:p w14:paraId="7FF106DB" w14:textId="54EFB37C" w:rsidR="0051144D" w:rsidRDefault="00804554" w:rsidP="00630FBD">
      <w:pPr>
        <w:pStyle w:val="Body"/>
        <w:rPr>
          <w:color w:val="auto"/>
        </w:rPr>
      </w:pPr>
      <w:r>
        <w:rPr>
          <w:color w:val="auto"/>
        </w:rPr>
        <w:t>Compared to maize grown in a short rotation, w</w:t>
      </w:r>
      <w:r w:rsidR="00EC1E90">
        <w:rPr>
          <w:color w:val="auto"/>
        </w:rPr>
        <w:t xml:space="preserve">e found </w:t>
      </w:r>
      <w:r>
        <w:rPr>
          <w:color w:val="auto"/>
        </w:rPr>
        <w:t xml:space="preserve">maize grown in the extended rotation had equal or higher grain yields, </w:t>
      </w:r>
      <w:r w:rsidR="00630FBD">
        <w:rPr>
          <w:color w:val="auto"/>
        </w:rPr>
        <w:t xml:space="preserve">consistently </w:t>
      </w:r>
      <w:r>
        <w:rPr>
          <w:color w:val="auto"/>
        </w:rPr>
        <w:t>deeper maximum rooting depths, and</w:t>
      </w:r>
      <w:r w:rsidR="00630FBD">
        <w:rPr>
          <w:color w:val="auto"/>
        </w:rPr>
        <w:t xml:space="preserve"> </w:t>
      </w:r>
      <w:r w:rsidR="00CE047D">
        <w:rPr>
          <w:color w:val="auto"/>
        </w:rPr>
        <w:t xml:space="preserve">a root system that was </w:t>
      </w:r>
      <w:r>
        <w:rPr>
          <w:color w:val="auto"/>
        </w:rPr>
        <w:t xml:space="preserve">more evenly distributed </w:t>
      </w:r>
      <w:r w:rsidR="00CE047D">
        <w:rPr>
          <w:color w:val="auto"/>
        </w:rPr>
        <w:t xml:space="preserve">from </w:t>
      </w:r>
      <w:r>
        <w:rPr>
          <w:color w:val="auto"/>
        </w:rPr>
        <w:t xml:space="preserve">0-60 cm. </w:t>
      </w:r>
      <w:r w:rsidR="008C4354" w:rsidRPr="00C718B4">
        <w:rPr>
          <w:color w:val="auto"/>
        </w:rPr>
        <w:t xml:space="preserve">While our data do not establish direct cause-effect relationships, </w:t>
      </w:r>
      <w:r w:rsidR="00CE047D">
        <w:rPr>
          <w:color w:val="auto"/>
        </w:rPr>
        <w:t>w</w:t>
      </w:r>
      <w:r w:rsidR="00CE047D" w:rsidRPr="00C718B4">
        <w:rPr>
          <w:color w:val="auto"/>
        </w:rPr>
        <w:t xml:space="preserve">e posit that the </w:t>
      </w:r>
      <w:r w:rsidR="00CE047D">
        <w:rPr>
          <w:color w:val="auto"/>
        </w:rPr>
        <w:t>‘steeper and deeper’ root architecture exhibited</w:t>
      </w:r>
      <w:r w:rsidR="00CE047D" w:rsidRPr="00C718B4">
        <w:rPr>
          <w:color w:val="auto"/>
        </w:rPr>
        <w:t xml:space="preserve"> in the </w:t>
      </w:r>
      <w:r w:rsidR="00CE047D">
        <w:rPr>
          <w:color w:val="auto"/>
        </w:rPr>
        <w:t>extended rotation</w:t>
      </w:r>
      <w:r w:rsidR="00CE047D" w:rsidRPr="00C718B4">
        <w:rPr>
          <w:color w:val="auto"/>
        </w:rPr>
        <w:t xml:space="preserve"> does not guarantee higher maize yields, but rather it increases the likelihood the plant can withstand certain unfavorable growing conditions</w:t>
      </w:r>
      <w:r w:rsidR="00CE047D">
        <w:rPr>
          <w:color w:val="auto"/>
        </w:rPr>
        <w:t xml:space="preserve">. </w:t>
      </w:r>
    </w:p>
    <w:p w14:paraId="31A73ADD" w14:textId="489A0462" w:rsidR="007C690C" w:rsidRDefault="00630FBD" w:rsidP="00630FBD">
      <w:pPr>
        <w:pStyle w:val="Body"/>
        <w:rPr>
          <w:color w:val="auto"/>
        </w:rPr>
      </w:pPr>
      <w:r>
        <w:rPr>
          <w:color w:val="auto"/>
        </w:rPr>
        <w:t>The reasons for the ‘steeper and deeper’ root architecture are not clear.</w:t>
      </w:r>
      <w:r w:rsidR="007C690C">
        <w:rPr>
          <w:color w:val="auto"/>
        </w:rPr>
        <w:t xml:space="preserve"> While </w:t>
      </w:r>
      <w:r>
        <w:rPr>
          <w:color w:val="auto"/>
        </w:rPr>
        <w:t xml:space="preserve"> </w:t>
      </w:r>
    </w:p>
    <w:p w14:paraId="1541C075" w14:textId="18B9F98C" w:rsidR="00630FBD" w:rsidRDefault="007C690C" w:rsidP="00630FBD">
      <w:pPr>
        <w:pStyle w:val="Body"/>
        <w:rPr>
          <w:color w:val="auto"/>
        </w:rPr>
      </w:pPr>
      <w:r>
        <w:rPr>
          <w:color w:val="auto"/>
        </w:rPr>
        <w:t>A previous study took soil from the top 20 cm of each rotation, homogenized the soil, and grew maize for 21 days (Bay et al. 2021). They found that even in the homogenized soil, the maize grown in the extended rotation soil had a maximum rooting depth ~30% deeper compared to the maize grown in the short rotation soil, as well as significantly thinner but more numerous roots, with.</w:t>
      </w:r>
    </w:p>
    <w:p w14:paraId="5A5A9874" w14:textId="573C551F" w:rsidR="008C4354" w:rsidRDefault="009C5888" w:rsidP="008C4354">
      <w:pPr>
        <w:pStyle w:val="Body"/>
        <w:rPr>
          <w:color w:val="auto"/>
        </w:rPr>
      </w:pPr>
      <w:r>
        <w:rPr>
          <w:color w:val="auto"/>
        </w:rPr>
        <w:t xml:space="preserve">The </w:t>
      </w:r>
      <w:r w:rsidR="00622171">
        <w:rPr>
          <w:color w:val="auto"/>
        </w:rPr>
        <w:t xml:space="preserve">deeper maximum rooting depth in the extended rotation was consistent across three years, with one </w:t>
      </w:r>
      <w:r w:rsidR="00630FBD">
        <w:rPr>
          <w:color w:val="auto"/>
        </w:rPr>
        <w:t xml:space="preserve">of those </w:t>
      </w:r>
      <w:r w:rsidR="00622171">
        <w:rPr>
          <w:color w:val="auto"/>
        </w:rPr>
        <w:t>year</w:t>
      </w:r>
      <w:r w:rsidR="00630FBD">
        <w:rPr>
          <w:color w:val="auto"/>
        </w:rPr>
        <w:t>s</w:t>
      </w:r>
      <w:r w:rsidR="00622171">
        <w:rPr>
          <w:color w:val="auto"/>
        </w:rPr>
        <w:t xml:space="preserve"> </w:t>
      </w:r>
      <w:r>
        <w:rPr>
          <w:color w:val="auto"/>
        </w:rPr>
        <w:t xml:space="preserve">(2018) </w:t>
      </w:r>
      <w:r w:rsidR="00622171">
        <w:rPr>
          <w:color w:val="auto"/>
        </w:rPr>
        <w:t xml:space="preserve">exhibiting </w:t>
      </w:r>
      <w:r>
        <w:rPr>
          <w:color w:val="auto"/>
        </w:rPr>
        <w:t xml:space="preserve">the highest </w:t>
      </w:r>
      <w:r w:rsidR="00622171">
        <w:rPr>
          <w:color w:val="auto"/>
        </w:rPr>
        <w:t xml:space="preserve">yield differential between the two rotations observed </w:t>
      </w:r>
      <w:r>
        <w:rPr>
          <w:color w:val="auto"/>
        </w:rPr>
        <w:t xml:space="preserve">(&gt;2 Mg </w:t>
      </w:r>
      <w:proofErr w:type="gramStart"/>
      <w:r>
        <w:rPr>
          <w:color w:val="auto"/>
        </w:rPr>
        <w:t>ha</w:t>
      </w:r>
      <w:r w:rsidRPr="000D38D5">
        <w:rPr>
          <w:color w:val="auto"/>
          <w:vertAlign w:val="superscript"/>
        </w:rPr>
        <w:t>-1</w:t>
      </w:r>
      <w:proofErr w:type="gramEnd"/>
      <w:r>
        <w:rPr>
          <w:color w:val="auto"/>
        </w:rPr>
        <w:t xml:space="preserve">), and two years (2019, 2020) when there was no yield differential. </w:t>
      </w:r>
      <w:r w:rsidR="00622171">
        <w:rPr>
          <w:color w:val="auto"/>
        </w:rPr>
        <w:t xml:space="preserve">While the root distribution measurements (2019, 2020) both occurred in years without a yield differential, root measurements taken at this site in 2009 likewise showed higher root densities in the short rotation maize in the top 0-10 cm compared to the extended rotation </w:t>
      </w:r>
      <w:proofErr w:type="gramStart"/>
      <w:r w:rsidR="00622171">
        <w:rPr>
          <w:color w:val="auto"/>
        </w:rPr>
        <w:t>maize, and</w:t>
      </w:r>
      <w:proofErr w:type="gramEnd"/>
      <w:r w:rsidR="00622171">
        <w:rPr>
          <w:color w:val="auto"/>
        </w:rPr>
        <w:t xml:space="preserve"> coincided with a year exhibiting a significant yield differential (Lazicki et al. 2016, </w:t>
      </w:r>
      <w:r w:rsidR="0025150E" w:rsidRPr="000D38D5">
        <w:rPr>
          <w:b/>
          <w:bCs/>
          <w:color w:val="auto"/>
        </w:rPr>
        <w:t>Figure S6</w:t>
      </w:r>
      <w:r w:rsidR="00622171">
        <w:rPr>
          <w:color w:val="auto"/>
        </w:rPr>
        <w:t xml:space="preserve">). Combined, these data suggest the differences in root distributions and maximum rooting depths are consistent across years. </w:t>
      </w:r>
      <w:r w:rsidR="00CE047D">
        <w:rPr>
          <w:color w:val="auto"/>
        </w:rPr>
        <w:t>However, the</w:t>
      </w:r>
      <w:r w:rsidRPr="00C718B4">
        <w:rPr>
          <w:color w:val="auto"/>
        </w:rPr>
        <w:t xml:space="preserve"> timing of the maize growth advantage</w:t>
      </w:r>
      <w:r w:rsidR="00622171">
        <w:rPr>
          <w:color w:val="auto"/>
        </w:rPr>
        <w:t xml:space="preserve">, </w:t>
      </w:r>
      <w:r w:rsidR="00622171">
        <w:rPr>
          <w:color w:val="auto"/>
        </w:rPr>
        <w:lastRenderedPageBreak/>
        <w:t>when it occurred,</w:t>
      </w:r>
      <w:r w:rsidRPr="00C718B4">
        <w:rPr>
          <w:color w:val="auto"/>
        </w:rPr>
        <w:t xml:space="preserve"> was not consistent across years (</w:t>
      </w:r>
      <w:r w:rsidRPr="00C43DF6">
        <w:rPr>
          <w:b/>
          <w:bCs/>
          <w:color w:val="auto"/>
        </w:rPr>
        <w:t>Table 3</w:t>
      </w:r>
      <w:r w:rsidRPr="00C718B4">
        <w:rPr>
          <w:color w:val="auto"/>
        </w:rPr>
        <w:t>)</w:t>
      </w:r>
      <w:r w:rsidR="00CE047D">
        <w:rPr>
          <w:color w:val="auto"/>
        </w:rPr>
        <w:t xml:space="preserve">. This </w:t>
      </w:r>
      <w:r w:rsidR="00622171">
        <w:rPr>
          <w:color w:val="auto"/>
        </w:rPr>
        <w:t>suggest</w:t>
      </w:r>
      <w:r w:rsidR="00CE047D">
        <w:rPr>
          <w:color w:val="auto"/>
        </w:rPr>
        <w:t>s</w:t>
      </w:r>
      <w:r w:rsidR="00622171">
        <w:rPr>
          <w:color w:val="auto"/>
        </w:rPr>
        <w:t xml:space="preserve"> </w:t>
      </w:r>
      <w:r w:rsidRPr="00C718B4">
        <w:rPr>
          <w:color w:val="auto"/>
        </w:rPr>
        <w:t>the ‘</w:t>
      </w:r>
      <w:r>
        <w:rPr>
          <w:color w:val="auto"/>
        </w:rPr>
        <w:t xml:space="preserve">steeper and </w:t>
      </w:r>
      <w:r w:rsidRPr="00C718B4">
        <w:rPr>
          <w:color w:val="auto"/>
        </w:rPr>
        <w:t xml:space="preserve">deeper’ root layout in the </w:t>
      </w:r>
      <w:r>
        <w:rPr>
          <w:color w:val="auto"/>
        </w:rPr>
        <w:t>extended rotation</w:t>
      </w:r>
      <w:r w:rsidRPr="00C718B4">
        <w:rPr>
          <w:color w:val="auto"/>
        </w:rPr>
        <w:t xml:space="preserve"> provided resilience against unfavorable growing conditions, regardless of the timing, leading to increased resource acquisition and significantly higher grain yields in some years.</w:t>
      </w:r>
      <w:r w:rsidR="008C4354" w:rsidRPr="00C718B4">
        <w:rPr>
          <w:color w:val="auto"/>
        </w:rPr>
        <w:t xml:space="preserve"> Our study suggests this is a ‘no-cost’ benefit, as evidenced by the maize grown in the </w:t>
      </w:r>
      <w:r w:rsidR="00EC1E90">
        <w:rPr>
          <w:color w:val="auto"/>
        </w:rPr>
        <w:t>extended rotation</w:t>
      </w:r>
      <w:r w:rsidR="008C4354" w:rsidRPr="00C718B4">
        <w:rPr>
          <w:color w:val="auto"/>
        </w:rPr>
        <w:t xml:space="preserve"> achieving equal or higher grain yields compared to the maize grown in the </w:t>
      </w:r>
      <w:r w:rsidR="00622171">
        <w:rPr>
          <w:color w:val="auto"/>
        </w:rPr>
        <w:t>short rotation</w:t>
      </w:r>
      <w:r w:rsidR="008C4354" w:rsidRPr="00C718B4">
        <w:rPr>
          <w:color w:val="auto"/>
        </w:rPr>
        <w:t xml:space="preserve"> (</w:t>
      </w:r>
      <w:r w:rsidR="008C4354" w:rsidRPr="00C718B4">
        <w:rPr>
          <w:b/>
          <w:bCs/>
          <w:color w:val="auto"/>
        </w:rPr>
        <w:t>Figure 1</w:t>
      </w:r>
      <w:r w:rsidR="008C4354" w:rsidRPr="00C718B4">
        <w:rPr>
          <w:color w:val="auto"/>
        </w:rPr>
        <w:t xml:space="preserve">). While our dataset is not conclusive, it provides novel information that enriches our knowledge base on the rotation effect. </w:t>
      </w:r>
    </w:p>
    <w:p w14:paraId="1ADFF591" w14:textId="77777777" w:rsidR="006D20E4" w:rsidRPr="00C718B4" w:rsidRDefault="006D20E4" w:rsidP="006D20E4">
      <w:pPr>
        <w:pStyle w:val="Body"/>
        <w:rPr>
          <w:color w:val="auto"/>
        </w:rPr>
      </w:pPr>
      <w:r w:rsidRPr="00C718B4">
        <w:rPr>
          <w:color w:val="auto"/>
        </w:rPr>
        <w:t xml:space="preserve">The causes for the deeper and </w:t>
      </w:r>
      <w:r>
        <w:rPr>
          <w:color w:val="auto"/>
        </w:rPr>
        <w:t>steeper</w:t>
      </w:r>
      <w:r w:rsidRPr="00C718B4">
        <w:rPr>
          <w:color w:val="auto"/>
        </w:rPr>
        <w:t xml:space="preserve"> root investments in the </w:t>
      </w:r>
      <w:r>
        <w:rPr>
          <w:color w:val="auto"/>
        </w:rPr>
        <w:t>extended rotation</w:t>
      </w:r>
      <w:r w:rsidRPr="00C718B4">
        <w:rPr>
          <w:color w:val="auto"/>
        </w:rPr>
        <w:t xml:space="preserve"> cannot be discerned from this study alone, and might be physical, chemical, or biological. The root legacy of the crop preceding maize may impact the maize’s root distribution. One study using mini-rhizotrons showed that when a maize crop followed an alfalfa crop, the maize root distribution closely mimicked the alfalfa root distribution, with 41% of the maize roots following old alfalfa root channels (</w:t>
      </w:r>
      <w:proofErr w:type="spellStart"/>
      <w:r w:rsidRPr="00C718B4">
        <w:rPr>
          <w:color w:val="auto"/>
        </w:rPr>
        <w:t>Rasse</w:t>
      </w:r>
      <w:proofErr w:type="spellEnd"/>
      <w:r w:rsidRPr="00C718B4">
        <w:rPr>
          <w:color w:val="auto"/>
        </w:rPr>
        <w:t xml:space="preserve"> et al. 1998). Alfalfa root systems tend to be deeper than maize, with estimated maximum rooting depths of 177 cm compared to 118 cm (Fan et al. 2016). Therefore, even with moldboard plowing (20-25 cm depth) used in our study, there would be intact decaying alfalfa root channels that the maize roots may have followed. Furthermore, decayed alfalfa roots can increase soil water infiltration (Guo et al. 2019), which could lead to better drainage and contribute to the lower soil moisture levels seen in the </w:t>
      </w:r>
      <w:r>
        <w:rPr>
          <w:color w:val="auto"/>
        </w:rPr>
        <w:t>extended rotation</w:t>
      </w:r>
      <w:r w:rsidRPr="00C718B4">
        <w:rPr>
          <w:color w:val="auto"/>
        </w:rPr>
        <w:t xml:space="preserve"> early in the season. </w:t>
      </w:r>
    </w:p>
    <w:p w14:paraId="07971788" w14:textId="77777777" w:rsidR="006D20E4" w:rsidRDefault="006D20E4" w:rsidP="008C4354">
      <w:pPr>
        <w:pStyle w:val="Body"/>
        <w:rPr>
          <w:color w:val="auto"/>
        </w:rPr>
      </w:pPr>
    </w:p>
    <w:p w14:paraId="37B48507" w14:textId="66B61384" w:rsidR="00B13597" w:rsidRDefault="00630FBD" w:rsidP="00630FBD">
      <w:pPr>
        <w:pStyle w:val="Body"/>
        <w:rPr>
          <w:color w:val="auto"/>
        </w:rPr>
      </w:pPr>
      <w:r>
        <w:rPr>
          <w:color w:val="auto"/>
        </w:rPr>
        <w:t xml:space="preserve">The reasons for the deeper and steeper root architecture are not clear. </w:t>
      </w:r>
      <w:r w:rsidRPr="00C718B4">
        <w:rPr>
          <w:color w:val="auto"/>
        </w:rPr>
        <w:t>Previous work has shown the depth to the water table is associated with differences in maize root distributions (Nichols et al. 2019)</w:t>
      </w:r>
      <w:r w:rsidR="00AB2E8A">
        <w:rPr>
          <w:color w:val="auto"/>
        </w:rPr>
        <w:t xml:space="preserve">, but in </w:t>
      </w:r>
      <w:r w:rsidRPr="00C718B4">
        <w:rPr>
          <w:color w:val="auto"/>
        </w:rPr>
        <w:t xml:space="preserve">the present study, we measured water table heights in two plots in </w:t>
      </w:r>
      <w:r w:rsidRPr="00C718B4">
        <w:rPr>
          <w:color w:val="auto"/>
        </w:rPr>
        <w:lastRenderedPageBreak/>
        <w:t xml:space="preserve">2019 (unpublished data) and found the rotation treatment had no discernible effect on water table dynamics, indicating the differences in root distributions between the treatments were not due to differences in the depth to the water table. </w:t>
      </w:r>
      <w:r>
        <w:rPr>
          <w:color w:val="auto"/>
        </w:rPr>
        <w:t>Various aspects of the extended rotation have been shown to impact rooting dynamics</w:t>
      </w:r>
      <w:r w:rsidR="002F0A30">
        <w:rPr>
          <w:color w:val="auto"/>
        </w:rPr>
        <w:t xml:space="preserve">, including </w:t>
      </w:r>
      <w:r>
        <w:rPr>
          <w:color w:val="auto"/>
        </w:rPr>
        <w:t xml:space="preserve">deeper tillage (XX), </w:t>
      </w:r>
      <w:r w:rsidR="00AB2E8A">
        <w:rPr>
          <w:color w:val="auto"/>
        </w:rPr>
        <w:t xml:space="preserve">inorganic sources of nitrogen (Thorup?), </w:t>
      </w:r>
      <w:r>
        <w:rPr>
          <w:color w:val="auto"/>
        </w:rPr>
        <w:t>decayed alfalfa root channels (XX), and XX. Previous work has shown soil carbon</w:t>
      </w:r>
      <w:r w:rsidR="00F565EC">
        <w:rPr>
          <w:color w:val="auto"/>
        </w:rPr>
        <w:t xml:space="preserve"> (Lazicki et al. 2016)</w:t>
      </w:r>
      <w:r>
        <w:rPr>
          <w:color w:val="auto"/>
        </w:rPr>
        <w:t>, microbial activity</w:t>
      </w:r>
      <w:r w:rsidR="00F565EC">
        <w:rPr>
          <w:color w:val="auto"/>
        </w:rPr>
        <w:t xml:space="preserve"> (King and </w:t>
      </w:r>
      <w:proofErr w:type="spellStart"/>
      <w:r w:rsidR="00F565EC">
        <w:rPr>
          <w:color w:val="auto"/>
        </w:rPr>
        <w:t>Hofmockel</w:t>
      </w:r>
      <w:proofErr w:type="spellEnd"/>
      <w:r w:rsidR="00F565EC">
        <w:rPr>
          <w:color w:val="auto"/>
        </w:rPr>
        <w:t xml:space="preserve"> 2017)</w:t>
      </w:r>
      <w:r>
        <w:rPr>
          <w:color w:val="auto"/>
        </w:rPr>
        <w:t xml:space="preserve">, and nitrogen </w:t>
      </w:r>
      <w:r w:rsidR="00F565EC">
        <w:rPr>
          <w:color w:val="auto"/>
        </w:rPr>
        <w:t>(</w:t>
      </w:r>
      <w:proofErr w:type="spellStart"/>
      <w:r w:rsidR="00F565EC">
        <w:rPr>
          <w:color w:val="auto"/>
        </w:rPr>
        <w:t>Osterholz</w:t>
      </w:r>
      <w:proofErr w:type="spellEnd"/>
      <w:r w:rsidR="00F565EC">
        <w:rPr>
          <w:color w:val="auto"/>
        </w:rPr>
        <w:t xml:space="preserve"> et al. 2018) </w:t>
      </w:r>
      <w:r>
        <w:rPr>
          <w:color w:val="auto"/>
        </w:rPr>
        <w:t xml:space="preserve">are more evenly distributed through the </w:t>
      </w:r>
      <w:r w:rsidR="00F565EC">
        <w:rPr>
          <w:color w:val="auto"/>
        </w:rPr>
        <w:t xml:space="preserve">0-20 cm </w:t>
      </w:r>
      <w:r>
        <w:rPr>
          <w:color w:val="auto"/>
        </w:rPr>
        <w:t>soil profile in the extended rotation</w:t>
      </w:r>
      <w:r w:rsidR="00B13597">
        <w:rPr>
          <w:color w:val="auto"/>
        </w:rPr>
        <w:t>. While this may partially explain the differences in root distributions we observed</w:t>
      </w:r>
      <w:proofErr w:type="gramStart"/>
      <w:r w:rsidR="00B13597">
        <w:rPr>
          <w:color w:val="auto"/>
        </w:rPr>
        <w:t>, .</w:t>
      </w:r>
      <w:proofErr w:type="gramEnd"/>
      <w:r w:rsidR="00B13597">
        <w:rPr>
          <w:color w:val="auto"/>
        </w:rPr>
        <w:t xml:space="preserve"> </w:t>
      </w:r>
    </w:p>
    <w:p w14:paraId="2A31C9E1" w14:textId="77777777" w:rsidR="00B13597" w:rsidRDefault="00B13597" w:rsidP="00630FBD">
      <w:pPr>
        <w:pStyle w:val="Body"/>
        <w:rPr>
          <w:color w:val="auto"/>
        </w:rPr>
      </w:pPr>
    </w:p>
    <w:p w14:paraId="05A2A8E2" w14:textId="77777777" w:rsidR="00B13597" w:rsidRDefault="00B13597" w:rsidP="00630FBD">
      <w:pPr>
        <w:pStyle w:val="Body"/>
        <w:rPr>
          <w:color w:val="auto"/>
        </w:rPr>
      </w:pPr>
      <w:r>
        <w:rPr>
          <w:color w:val="auto"/>
        </w:rPr>
        <w:t xml:space="preserve">Microbes in the </w:t>
      </w:r>
    </w:p>
    <w:p w14:paraId="650EAD2C" w14:textId="1DC3BA80" w:rsidR="00B13597" w:rsidRDefault="00B13597" w:rsidP="00630FBD">
      <w:pPr>
        <w:pStyle w:val="Body"/>
        <w:rPr>
          <w:color w:val="auto"/>
        </w:rPr>
      </w:pPr>
      <w:r>
        <w:rPr>
          <w:color w:val="auto"/>
        </w:rPr>
        <w:t xml:space="preserve">A previous study took soil from the top </w:t>
      </w:r>
      <w:r w:rsidR="003F1B67">
        <w:rPr>
          <w:color w:val="auto"/>
        </w:rPr>
        <w:t>2</w:t>
      </w:r>
      <w:r>
        <w:rPr>
          <w:color w:val="auto"/>
        </w:rPr>
        <w:t xml:space="preserve">0 cm of each rotation, </w:t>
      </w:r>
      <w:r w:rsidR="003F1B67">
        <w:rPr>
          <w:color w:val="auto"/>
        </w:rPr>
        <w:t xml:space="preserve">homogenized the soil, </w:t>
      </w:r>
      <w:r>
        <w:rPr>
          <w:color w:val="auto"/>
        </w:rPr>
        <w:t xml:space="preserve">and grew maize </w:t>
      </w:r>
      <w:r w:rsidR="00AB2E8A">
        <w:rPr>
          <w:color w:val="auto"/>
        </w:rPr>
        <w:t xml:space="preserve">for 21 days </w:t>
      </w:r>
      <w:r>
        <w:rPr>
          <w:color w:val="auto"/>
        </w:rPr>
        <w:t xml:space="preserve">(Bay et al. 2021). They found </w:t>
      </w:r>
      <w:r w:rsidR="00AB2E8A">
        <w:rPr>
          <w:color w:val="auto"/>
        </w:rPr>
        <w:t xml:space="preserve">that </w:t>
      </w:r>
      <w:r>
        <w:rPr>
          <w:color w:val="auto"/>
        </w:rPr>
        <w:t xml:space="preserve">even in the homogenized soil, the </w:t>
      </w:r>
      <w:r w:rsidR="00AB2E8A">
        <w:rPr>
          <w:color w:val="auto"/>
        </w:rPr>
        <w:t>maize grown in the extended rotation soil had a maximum rooting depth ~30% deeper compared to the maize grown in the short rotation soil</w:t>
      </w:r>
      <w:r w:rsidR="002F0A30">
        <w:rPr>
          <w:color w:val="auto"/>
        </w:rPr>
        <w:t>, as well as significantly thinner but more numerous roots, with</w:t>
      </w:r>
      <w:r w:rsidR="00AB2E8A">
        <w:rPr>
          <w:color w:val="auto"/>
        </w:rPr>
        <w:t>.</w:t>
      </w:r>
      <w:r w:rsidR="002F0A30">
        <w:rPr>
          <w:color w:val="auto"/>
        </w:rPr>
        <w:t xml:space="preserve"> </w:t>
      </w:r>
    </w:p>
    <w:p w14:paraId="0A1D9DEA" w14:textId="1637F10B" w:rsidR="002F0A30" w:rsidRDefault="002F0A30" w:rsidP="00630FBD">
      <w:pPr>
        <w:pStyle w:val="Body"/>
        <w:rPr>
          <w:color w:val="auto"/>
        </w:rPr>
      </w:pPr>
      <w:r>
        <w:rPr>
          <w:color w:val="auto"/>
        </w:rPr>
        <w:t xml:space="preserve">This suggests that while physical characteristics such as decaying alfalfa root pores may be contributing to the deeper root systems in the extended rotation, biological </w:t>
      </w:r>
      <w:proofErr w:type="gramStart"/>
      <w:r w:rsidR="006D20E4">
        <w:rPr>
          <w:color w:val="auto"/>
        </w:rPr>
        <w:t>factors</w:t>
      </w:r>
      <w:proofErr w:type="gramEnd"/>
      <w:r w:rsidR="006D20E4">
        <w:rPr>
          <w:color w:val="auto"/>
        </w:rPr>
        <w:t xml:space="preserve"> </w:t>
      </w:r>
    </w:p>
    <w:p w14:paraId="0E0A4BA3" w14:textId="77777777" w:rsidR="00B13597" w:rsidRDefault="00B13597" w:rsidP="00630FBD">
      <w:pPr>
        <w:pStyle w:val="Body"/>
        <w:rPr>
          <w:color w:val="auto"/>
        </w:rPr>
      </w:pPr>
    </w:p>
    <w:p w14:paraId="677881C8" w14:textId="2EBC6F65" w:rsidR="00630FBD" w:rsidRDefault="00B13597" w:rsidP="00630FBD">
      <w:pPr>
        <w:pStyle w:val="Body"/>
        <w:rPr>
          <w:color w:val="auto"/>
        </w:rPr>
      </w:pPr>
      <w:proofErr w:type="spellStart"/>
      <w:r>
        <w:rPr>
          <w:color w:val="auto"/>
        </w:rPr>
        <w:t>setting</w:t>
      </w:r>
      <w:r w:rsidR="00390F57">
        <w:rPr>
          <w:color w:val="auto"/>
        </w:rPr>
        <w:t>but</w:t>
      </w:r>
      <w:proofErr w:type="spellEnd"/>
      <w:r w:rsidR="00390F57">
        <w:rPr>
          <w:color w:val="auto"/>
        </w:rPr>
        <w:t xml:space="preserve"> the differences found in the current study extended beyond those depths. Alfalfa roots can extend beyond 1 m in temperate areas with deep soils (Fan et al. 2016), which is well below the maximum tillage depth in the extended rotation (</w:t>
      </w:r>
      <w:r w:rsidR="00390F57" w:rsidRPr="00F215DB">
        <w:rPr>
          <w:b/>
          <w:bCs/>
          <w:color w:val="auto"/>
        </w:rPr>
        <w:t>Figure S4</w:t>
      </w:r>
      <w:r w:rsidR="00390F57">
        <w:rPr>
          <w:color w:val="auto"/>
        </w:rPr>
        <w:t xml:space="preserve">). so it is possible that in the extended rotation, where maize follows alfalfa, the maize roots in the extended </w:t>
      </w:r>
      <w:proofErr w:type="gramStart"/>
      <w:r w:rsidR="00390F57">
        <w:rPr>
          <w:color w:val="auto"/>
        </w:rPr>
        <w:lastRenderedPageBreak/>
        <w:t xml:space="preserve">rotation  </w:t>
      </w:r>
      <w:proofErr w:type="spellStart"/>
      <w:r w:rsidR="00390F57">
        <w:rPr>
          <w:color w:val="auto"/>
        </w:rPr>
        <w:t>Undistiburted</w:t>
      </w:r>
      <w:proofErr w:type="spellEnd"/>
      <w:proofErr w:type="gramEnd"/>
      <w:r w:rsidR="00390F57">
        <w:rPr>
          <w:color w:val="auto"/>
        </w:rPr>
        <w:t xml:space="preserve"> </w:t>
      </w:r>
      <w:r w:rsidR="00F565EC">
        <w:rPr>
          <w:color w:val="auto"/>
        </w:rPr>
        <w:t xml:space="preserve">While the root distributions may simply be reflecting these differences, the maximum rooting depths extended below </w:t>
      </w:r>
      <w:r w:rsidR="00630FBD">
        <w:rPr>
          <w:color w:val="auto"/>
        </w:rPr>
        <w:t xml:space="preserve">, and </w:t>
      </w:r>
      <w:r w:rsidR="00F565EC">
        <w:rPr>
          <w:color w:val="auto"/>
        </w:rPr>
        <w:t xml:space="preserve">it is possible </w:t>
      </w:r>
      <w:r w:rsidR="00630FBD">
        <w:rPr>
          <w:color w:val="auto"/>
        </w:rPr>
        <w:t>the root</w:t>
      </w:r>
      <w:r w:rsidR="00F565EC">
        <w:rPr>
          <w:color w:val="auto"/>
        </w:rPr>
        <w:t xml:space="preserve">s are </w:t>
      </w:r>
      <w:r w:rsidR="00630FBD">
        <w:rPr>
          <w:color w:val="auto"/>
        </w:rPr>
        <w:t xml:space="preserve">simply reflecting </w:t>
      </w:r>
      <w:r w:rsidR="00F565EC">
        <w:rPr>
          <w:color w:val="auto"/>
        </w:rPr>
        <w:t xml:space="preserve">these differences.  </w:t>
      </w:r>
      <w:r w:rsidR="00630FBD">
        <w:rPr>
          <w:color w:val="auto"/>
        </w:rPr>
        <w:t xml:space="preserve"> </w:t>
      </w:r>
    </w:p>
    <w:p w14:paraId="1517B2B8" w14:textId="77777777" w:rsidR="00630FBD" w:rsidRDefault="00630FBD" w:rsidP="00630FBD">
      <w:pPr>
        <w:pStyle w:val="Body"/>
        <w:rPr>
          <w:color w:val="auto"/>
        </w:rPr>
      </w:pPr>
    </w:p>
    <w:p w14:paraId="4930073F" w14:textId="77777777" w:rsidR="00630FBD" w:rsidRPr="00C718B4" w:rsidRDefault="00630FBD" w:rsidP="00630FBD">
      <w:pPr>
        <w:pStyle w:val="Body"/>
        <w:rPr>
          <w:color w:val="auto"/>
        </w:rPr>
      </w:pPr>
      <w:r>
        <w:rPr>
          <w:color w:val="auto"/>
        </w:rPr>
        <w:t xml:space="preserve">However, </w:t>
      </w:r>
      <w:r w:rsidRPr="00C718B4">
        <w:rPr>
          <w:color w:val="auto"/>
        </w:rPr>
        <w:t>to our knowledge there are no reports of cropping system histories affecting maize root</w:t>
      </w:r>
      <w:r>
        <w:rPr>
          <w:color w:val="auto"/>
        </w:rPr>
        <w:t>ing depths</w:t>
      </w:r>
      <w:r w:rsidRPr="00C718B4">
        <w:rPr>
          <w:color w:val="auto"/>
        </w:rPr>
        <w:t xml:space="preserve">. In the present study, we measured water table heights in two plots in 2019 (unpublished data) and found the rotation treatment had no discernible effect on water table dynamics, indicating the differences in root distributions between the treatments were not due to differences in the depth to the water table. In addition to adding less root mass to the shallow soil profile (0-15 cm), maize grown in the </w:t>
      </w:r>
      <w:r>
        <w:rPr>
          <w:color w:val="auto"/>
        </w:rPr>
        <w:t>extended rotation</w:t>
      </w:r>
      <w:r w:rsidRPr="00C718B4">
        <w:rPr>
          <w:color w:val="auto"/>
        </w:rPr>
        <w:t xml:space="preserve"> achieved a deeper maximum rooting depth in all three years of measurement, which covered widely ranging environmental conditions (</w:t>
      </w:r>
      <w:r w:rsidRPr="00C718B4">
        <w:rPr>
          <w:b/>
          <w:bCs/>
          <w:color w:val="auto"/>
        </w:rPr>
        <w:t>Figure 1</w:t>
      </w:r>
      <w:r w:rsidRPr="00C718B4">
        <w:rPr>
          <w:color w:val="auto"/>
        </w:rPr>
        <w:t>).</w:t>
      </w:r>
    </w:p>
    <w:p w14:paraId="4380F292" w14:textId="5292E3E3" w:rsidR="00630FBD" w:rsidRDefault="00630FBD" w:rsidP="00630FBD">
      <w:pPr>
        <w:pStyle w:val="Body"/>
        <w:rPr>
          <w:color w:val="auto"/>
        </w:rPr>
      </w:pPr>
    </w:p>
    <w:p w14:paraId="09D461AC" w14:textId="77777777" w:rsidR="00630FBD" w:rsidRPr="00C718B4" w:rsidRDefault="00630FBD" w:rsidP="008C4354">
      <w:pPr>
        <w:pStyle w:val="Body"/>
        <w:rPr>
          <w:color w:val="auto"/>
        </w:rPr>
      </w:pPr>
    </w:p>
    <w:p w14:paraId="0245BDEF" w14:textId="55573D04" w:rsidR="00A76821" w:rsidRPr="00C718B4" w:rsidRDefault="00CE047D" w:rsidP="008C4354">
      <w:pPr>
        <w:pStyle w:val="Body"/>
        <w:rPr>
          <w:color w:val="auto"/>
        </w:rPr>
      </w:pPr>
      <w:r w:rsidRPr="00C718B4">
        <w:rPr>
          <w:color w:val="auto"/>
        </w:rPr>
        <w:t xml:space="preserve">While the rotation benefit </w:t>
      </w:r>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both the wettest (2018) and driest (2013) years. </w:t>
      </w:r>
      <w:r w:rsidRPr="00C718B4">
        <w:rPr>
          <w:color w:val="auto"/>
        </w:rPr>
        <w:t xml:space="preserve">Climate change scenarios project increased occurrences of precipitation extremes (Zhang et al. 2013), suggesting </w:t>
      </w:r>
      <w:r>
        <w:rPr>
          <w:color w:val="auto"/>
        </w:rPr>
        <w:t>extended rotation</w:t>
      </w:r>
      <w:r w:rsidRPr="00C718B4">
        <w:rPr>
          <w:color w:val="auto"/>
        </w:rPr>
        <w:t>s may play an important role in building cropping system resilience to climate change.</w:t>
      </w:r>
      <w:r>
        <w:rPr>
          <w:color w:val="auto"/>
        </w:rPr>
        <w:t xml:space="preserve"> </w:t>
      </w:r>
      <w:r w:rsidR="006B2845" w:rsidRPr="00C718B4">
        <w:rPr>
          <w:color w:val="auto"/>
        </w:rPr>
        <w:t xml:space="preserve">Even under those conditions, the maize grown in the </w:t>
      </w:r>
      <w:r w:rsidR="00CD0A36">
        <w:rPr>
          <w:color w:val="auto"/>
        </w:rPr>
        <w:t>extended rotation</w:t>
      </w:r>
      <w:r w:rsidR="006B2845" w:rsidRPr="00C718B4">
        <w:rPr>
          <w:color w:val="auto"/>
        </w:rPr>
        <w:t xml:space="preserve"> had a deeper maximum rooting depth, and the yield differential between the complex and </w:t>
      </w:r>
      <w:r w:rsidR="00CD0A36">
        <w:rPr>
          <w:color w:val="auto"/>
        </w:rPr>
        <w:t>short rotation</w:t>
      </w:r>
      <w:r w:rsidR="006B2845" w:rsidRPr="00C718B4">
        <w:rPr>
          <w:color w:val="auto"/>
        </w:rPr>
        <w:t xml:space="preserve"> maize was the highest recorded from 2013-2020 (</w:t>
      </w:r>
      <w:r w:rsidR="006B2845" w:rsidRPr="000D38D5">
        <w:rPr>
          <w:b/>
          <w:bCs/>
          <w:color w:val="auto"/>
        </w:rPr>
        <w:t>Figure 1</w:t>
      </w:r>
      <w:r w:rsidR="006B2845" w:rsidRPr="00C718B4">
        <w:rPr>
          <w:color w:val="auto"/>
        </w:rPr>
        <w:t xml:space="preserve">; </w:t>
      </w:r>
      <w:r w:rsidR="006B2845" w:rsidRPr="000D38D5">
        <w:rPr>
          <w:b/>
          <w:bCs/>
          <w:color w:val="auto"/>
        </w:rPr>
        <w:t>Table 2</w:t>
      </w:r>
      <w:r w:rsidR="006B2845" w:rsidRPr="00C718B4">
        <w:rPr>
          <w:color w:val="auto"/>
        </w:rPr>
        <w:t>).</w:t>
      </w:r>
      <w:r w:rsidR="000A783B" w:rsidRPr="00C718B4">
        <w:rPr>
          <w:color w:val="auto"/>
        </w:rPr>
        <w:t xml:space="preserve"> </w:t>
      </w:r>
      <w:r w:rsidR="006B2845" w:rsidRPr="00C718B4">
        <w:rPr>
          <w:color w:val="auto"/>
        </w:rPr>
        <w:t>In 2019 and 2020</w:t>
      </w:r>
      <w:r w:rsidR="00D80F2A">
        <w:rPr>
          <w:color w:val="auto"/>
        </w:rPr>
        <w:t>, years with more average amounts of precipitation</w:t>
      </w:r>
      <w:r w:rsidR="006B2845" w:rsidRPr="00C718B4">
        <w:rPr>
          <w:color w:val="auto"/>
        </w:rPr>
        <w:t>, the maximum rooting depths were</w:t>
      </w:r>
      <w:r w:rsidR="00A76821" w:rsidRPr="00C718B4">
        <w:rPr>
          <w:color w:val="auto"/>
        </w:rPr>
        <w:t xml:space="preserve"> consistent with the ranges </w:t>
      </w:r>
      <w:r w:rsidR="00A76821" w:rsidRPr="00C718B4">
        <w:rPr>
          <w:color w:val="auto"/>
        </w:rPr>
        <w:lastRenderedPageBreak/>
        <w:t>found by Ord</w:t>
      </w:r>
      <w:r w:rsidR="001747BE" w:rsidRPr="00C718B4">
        <w:rPr>
          <w:color w:val="auto"/>
        </w:rPr>
        <w:t>óñ</w:t>
      </w:r>
      <w:r w:rsidR="00A76821" w:rsidRPr="00C718B4">
        <w:rPr>
          <w:color w:val="auto"/>
        </w:rPr>
        <w:t>ez et al. (2018) across 10 site-years in Iowa</w:t>
      </w:r>
      <w:r w:rsidR="006B2845" w:rsidRPr="00C718B4">
        <w:rPr>
          <w:color w:val="auto"/>
        </w:rPr>
        <w:t xml:space="preserve">, with the maize in the </w:t>
      </w:r>
      <w:r w:rsidR="00CD0A36">
        <w:rPr>
          <w:color w:val="auto"/>
        </w:rPr>
        <w:t>extended rotation</w:t>
      </w:r>
      <w:r w:rsidR="006B2845" w:rsidRPr="00C718B4">
        <w:rPr>
          <w:color w:val="auto"/>
        </w:rPr>
        <w:t xml:space="preserve"> again achieving a deeper maximum rooting depth</w:t>
      </w:r>
      <w:r w:rsidR="00D80F2A">
        <w:rPr>
          <w:color w:val="auto"/>
        </w:rPr>
        <w:t xml:space="preserve"> in both of those years</w:t>
      </w:r>
      <w:r w:rsidR="006B2845" w:rsidRPr="00C718B4">
        <w:rPr>
          <w:color w:val="auto"/>
        </w:rPr>
        <w:t xml:space="preserve">.  </w:t>
      </w:r>
    </w:p>
    <w:p w14:paraId="38E1C14B" w14:textId="1D4B8ED0" w:rsidR="00B01A4A" w:rsidRDefault="008C4354" w:rsidP="008C4354">
      <w:pPr>
        <w:pStyle w:val="Body"/>
        <w:rPr>
          <w:color w:val="auto"/>
        </w:rPr>
      </w:pPr>
      <w:r w:rsidRPr="00C718B4">
        <w:rPr>
          <w:color w:val="auto"/>
        </w:rPr>
        <w:t xml:space="preserve">Previous work has shown the depth to the water table is associated with differences in maize root distributions (Nichols et al. 2019), </w:t>
      </w:r>
      <w:r w:rsidR="002D5FEB">
        <w:rPr>
          <w:color w:val="auto"/>
        </w:rPr>
        <w:t xml:space="preserve">and various aspects of the extended rotation have been shown to impact rooting dynamics including deeper </w:t>
      </w:r>
      <w:proofErr w:type="gramStart"/>
      <w:r w:rsidR="002D5FEB">
        <w:rPr>
          <w:color w:val="auto"/>
        </w:rPr>
        <w:t>tillage</w:t>
      </w:r>
      <w:proofErr w:type="gramEnd"/>
    </w:p>
    <w:p w14:paraId="6F204EB9" w14:textId="77777777" w:rsidR="00B01A4A" w:rsidRDefault="00B01A4A" w:rsidP="008C4354">
      <w:pPr>
        <w:pStyle w:val="Body"/>
        <w:rPr>
          <w:color w:val="auto"/>
        </w:rPr>
      </w:pPr>
    </w:p>
    <w:p w14:paraId="609789DB" w14:textId="36ADE3F4" w:rsidR="008C4354" w:rsidRPr="00C718B4" w:rsidRDefault="00B01A4A" w:rsidP="008C4354">
      <w:pPr>
        <w:pStyle w:val="Body"/>
        <w:rPr>
          <w:color w:val="auto"/>
        </w:rPr>
      </w:pPr>
      <w:r>
        <w:rPr>
          <w:color w:val="auto"/>
        </w:rPr>
        <w:t xml:space="preserve">However, </w:t>
      </w:r>
      <w:r w:rsidR="008C4354" w:rsidRPr="00C718B4">
        <w:rPr>
          <w:color w:val="auto"/>
        </w:rPr>
        <w:t xml:space="preserve">to our knowledge there </w:t>
      </w:r>
      <w:r w:rsidR="00942C7D" w:rsidRPr="00C718B4">
        <w:rPr>
          <w:color w:val="auto"/>
        </w:rPr>
        <w:t xml:space="preserve">are </w:t>
      </w:r>
      <w:r w:rsidR="008C4354" w:rsidRPr="00C718B4">
        <w:rPr>
          <w:color w:val="auto"/>
        </w:rPr>
        <w:t>no reports of cropping system histories affecting maize root</w:t>
      </w:r>
      <w:r>
        <w:rPr>
          <w:color w:val="auto"/>
        </w:rPr>
        <w:t>ing depths</w:t>
      </w:r>
      <w:r w:rsidR="008C4354" w:rsidRPr="00C718B4">
        <w:rPr>
          <w:color w:val="auto"/>
        </w:rPr>
        <w:t xml:space="preserve">. In the present study, we measured water table heights in two plots in 2019 (unpublished data) and found the rotation treatment had no discernible </w:t>
      </w:r>
      <w:r w:rsidR="00942C7D" w:rsidRPr="00C718B4">
        <w:rPr>
          <w:color w:val="auto"/>
        </w:rPr>
        <w:t>e</w:t>
      </w:r>
      <w:r w:rsidR="008C4354" w:rsidRPr="00C718B4">
        <w:rPr>
          <w:color w:val="auto"/>
        </w:rPr>
        <w:t xml:space="preserve">ffect on water table dynamics, indicating the differences in root distributions between the treatments were not due to differences in the depth to the water table. In addition to adding less root mass to the shallow soil profile (0-15 cm), maize grown in the </w:t>
      </w:r>
      <w:r w:rsidR="00CD0A36">
        <w:rPr>
          <w:color w:val="auto"/>
        </w:rPr>
        <w:t>extended rotation</w:t>
      </w:r>
      <w:r w:rsidR="008C4354" w:rsidRPr="00C718B4">
        <w:rPr>
          <w:color w:val="auto"/>
        </w:rPr>
        <w:t xml:space="preserve"> achieved a deeper maximum rooting depth in all three years of measurement, which covered widely ranging environmental conditions (</w:t>
      </w:r>
      <w:r w:rsidR="008C4354" w:rsidRPr="00C718B4">
        <w:rPr>
          <w:b/>
          <w:bCs/>
          <w:color w:val="auto"/>
        </w:rPr>
        <w:t>Figure 1</w:t>
      </w:r>
      <w:r w:rsidR="008C4354" w:rsidRPr="00C718B4">
        <w:rPr>
          <w:color w:val="auto"/>
        </w:rPr>
        <w:t>).</w:t>
      </w:r>
    </w:p>
    <w:p w14:paraId="30909018" w14:textId="413F6FB2" w:rsidR="008C4354" w:rsidRPr="00C718B4" w:rsidRDefault="008C4354" w:rsidP="008C4354">
      <w:pPr>
        <w:pStyle w:val="Body"/>
        <w:rPr>
          <w:color w:val="auto"/>
        </w:rPr>
      </w:pPr>
      <w:r w:rsidRPr="00C718B4">
        <w:rPr>
          <w:color w:val="auto"/>
        </w:rPr>
        <w:t xml:space="preserve">Across the entire 0-60 cm soil profile, the investment in total maize root mass was greater in the </w:t>
      </w:r>
      <w:r w:rsidR="00CD0A36">
        <w:rPr>
          <w:color w:val="auto"/>
        </w:rPr>
        <w:t>short rotation</w:t>
      </w:r>
      <w:r w:rsidRPr="00C718B4">
        <w:rPr>
          <w:color w:val="auto"/>
        </w:rPr>
        <w:t xml:space="preserve"> than in the more </w:t>
      </w:r>
      <w:r w:rsidR="00CD0A36">
        <w:rPr>
          <w:color w:val="auto"/>
        </w:rPr>
        <w:t>extended rotation</w:t>
      </w:r>
      <w:r w:rsidRPr="00C718B4">
        <w:rPr>
          <w:color w:val="auto"/>
        </w:rPr>
        <w:t xml:space="preserve"> (</w:t>
      </w:r>
      <w:r w:rsidRPr="00C718B4">
        <w:rPr>
          <w:b/>
          <w:bCs/>
          <w:color w:val="auto"/>
        </w:rPr>
        <w:t>Figure 3</w:t>
      </w:r>
      <w:r w:rsidRPr="00C718B4">
        <w:rPr>
          <w:color w:val="auto"/>
        </w:rPr>
        <w:t xml:space="preserve">). There was no significant effect of year on the differences in root mass, suggesting the root differences may be consistent across years. While the lower investment in shallow roots and deeper rooting depths were consistent characteristics of maize grown in the more </w:t>
      </w:r>
      <w:r w:rsidR="00CD0A36">
        <w:rPr>
          <w:color w:val="auto"/>
        </w:rPr>
        <w:t>extended rotation</w:t>
      </w:r>
      <w:r w:rsidRPr="00C718B4">
        <w:rPr>
          <w:color w:val="auto"/>
        </w:rPr>
        <w:t xml:space="preserve">, </w:t>
      </w:r>
      <w:r w:rsidR="00C109B8" w:rsidRPr="00C718B4">
        <w:rPr>
          <w:color w:val="auto"/>
        </w:rPr>
        <w:t>the part of the growing season in which the deeper roots are advantageous will differ from year to year, as evidenced by the inconsistency in the maize growth advantage timing</w:t>
      </w:r>
      <w:r w:rsidR="006E7291">
        <w:rPr>
          <w:color w:val="auto"/>
        </w:rPr>
        <w:t xml:space="preserve">, and the fact that the </w:t>
      </w:r>
      <w:r w:rsidR="00CD0A36">
        <w:rPr>
          <w:color w:val="auto"/>
        </w:rPr>
        <w:t>extended rotation</w:t>
      </w:r>
      <w:r w:rsidR="006E7291">
        <w:rPr>
          <w:color w:val="auto"/>
        </w:rPr>
        <w:t xml:space="preserve"> did not have higher grain yields compared to the </w:t>
      </w:r>
      <w:r w:rsidR="00CD0A36">
        <w:rPr>
          <w:color w:val="auto"/>
        </w:rPr>
        <w:t>short rotation</w:t>
      </w:r>
      <w:r w:rsidR="006E7291">
        <w:rPr>
          <w:color w:val="auto"/>
        </w:rPr>
        <w:t xml:space="preserve"> in every year (</w:t>
      </w:r>
      <w:r w:rsidR="006E7291" w:rsidRPr="000D38D5">
        <w:rPr>
          <w:b/>
          <w:bCs/>
          <w:color w:val="auto"/>
        </w:rPr>
        <w:t>Table 3</w:t>
      </w:r>
      <w:r w:rsidR="006E7291">
        <w:rPr>
          <w:color w:val="auto"/>
        </w:rPr>
        <w:t>)</w:t>
      </w:r>
      <w:r w:rsidR="00C109B8" w:rsidRPr="00C718B4">
        <w:rPr>
          <w:color w:val="auto"/>
        </w:rPr>
        <w:t xml:space="preserve">. </w:t>
      </w:r>
      <w:r w:rsidR="002503E6">
        <w:rPr>
          <w:color w:val="auto"/>
        </w:rPr>
        <w:t>T</w:t>
      </w:r>
      <w:r w:rsidR="002503E6" w:rsidRPr="00C718B4">
        <w:rPr>
          <w:color w:val="auto"/>
        </w:rPr>
        <w:t>h</w:t>
      </w:r>
      <w:r w:rsidR="002503E6">
        <w:rPr>
          <w:color w:val="auto"/>
        </w:rPr>
        <w:t>e</w:t>
      </w:r>
      <w:r w:rsidR="002503E6" w:rsidRPr="00C718B4">
        <w:rPr>
          <w:color w:val="auto"/>
        </w:rPr>
        <w:t xml:space="preserve"> root </w:t>
      </w:r>
      <w:r w:rsidR="002503E6" w:rsidRPr="00C718B4">
        <w:rPr>
          <w:color w:val="auto"/>
        </w:rPr>
        <w:lastRenderedPageBreak/>
        <w:t>layout may provide the plant with greater nitrogen uptake (</w:t>
      </w:r>
      <w:proofErr w:type="spellStart"/>
      <w:r w:rsidR="002503E6" w:rsidRPr="00C718B4">
        <w:rPr>
          <w:color w:val="auto"/>
        </w:rPr>
        <w:t>Osterholz</w:t>
      </w:r>
      <w:proofErr w:type="spellEnd"/>
      <w:r w:rsidR="002503E6" w:rsidRPr="00C718B4">
        <w:rPr>
          <w:color w:val="auto"/>
        </w:rPr>
        <w:t xml:space="preserve"> et al. 2018), greater mobilization of resources to support grain growth resulting in a higher harvest index</w:t>
      </w:r>
      <w:r w:rsidR="006E7291">
        <w:rPr>
          <w:color w:val="auto"/>
        </w:rPr>
        <w:t xml:space="preserve"> when those processes are limiting factors in the simple systems. </w:t>
      </w:r>
      <w:r w:rsidR="002503E6">
        <w:rPr>
          <w:color w:val="auto"/>
        </w:rPr>
        <w:t xml:space="preserve"> </w:t>
      </w:r>
    </w:p>
    <w:p w14:paraId="149F0E75" w14:textId="79D0197F" w:rsidR="003E242C" w:rsidRPr="00C718B4" w:rsidRDefault="008C4354" w:rsidP="00596D5E">
      <w:pPr>
        <w:pStyle w:val="Body"/>
        <w:rPr>
          <w:color w:val="auto"/>
        </w:rPr>
      </w:pPr>
      <w:r w:rsidRPr="00C718B4">
        <w:rPr>
          <w:color w:val="auto"/>
        </w:rPr>
        <w:t xml:space="preserve">The causes for the deeper and </w:t>
      </w:r>
      <w:r w:rsidR="00B01A4A">
        <w:rPr>
          <w:color w:val="auto"/>
        </w:rPr>
        <w:t>steeper</w:t>
      </w:r>
      <w:r w:rsidR="00B01A4A" w:rsidRPr="00C718B4">
        <w:rPr>
          <w:color w:val="auto"/>
        </w:rPr>
        <w:t xml:space="preserve"> </w:t>
      </w:r>
      <w:r w:rsidRPr="00C718B4">
        <w:rPr>
          <w:color w:val="auto"/>
        </w:rPr>
        <w:t xml:space="preserve">root investments in the </w:t>
      </w:r>
      <w:r w:rsidR="00CD0A36">
        <w:rPr>
          <w:color w:val="auto"/>
        </w:rPr>
        <w:t>extended rotation</w:t>
      </w:r>
      <w:r w:rsidRPr="00C718B4">
        <w:rPr>
          <w:color w:val="auto"/>
        </w:rPr>
        <w:t xml:space="preserve"> cannot be discerned from this study alone, and might be physical, chemical, or biological.</w:t>
      </w:r>
      <w:r w:rsidR="00F35C65" w:rsidRPr="00C718B4">
        <w:rPr>
          <w:color w:val="auto"/>
        </w:rPr>
        <w:t xml:space="preserve"> </w:t>
      </w:r>
      <w:r w:rsidR="00B92E66" w:rsidRPr="00C718B4">
        <w:rPr>
          <w:color w:val="auto"/>
        </w:rPr>
        <w:t xml:space="preserve">The root legacy of the crop preceding maize may impact the maize’s root distribution. </w:t>
      </w:r>
      <w:r w:rsidR="003E242C" w:rsidRPr="00C718B4">
        <w:rPr>
          <w:color w:val="auto"/>
        </w:rPr>
        <w:t xml:space="preserve">One study </w:t>
      </w:r>
      <w:r w:rsidR="00B92E66" w:rsidRPr="00C718B4">
        <w:rPr>
          <w:color w:val="auto"/>
        </w:rPr>
        <w:t>using mini</w:t>
      </w:r>
      <w:r w:rsidR="007C1944" w:rsidRPr="00C718B4">
        <w:rPr>
          <w:color w:val="auto"/>
        </w:rPr>
        <w:t>-r</w:t>
      </w:r>
      <w:r w:rsidR="00B92E66" w:rsidRPr="00C718B4">
        <w:rPr>
          <w:color w:val="auto"/>
        </w:rPr>
        <w:t xml:space="preserve">hizotrons showed that when </w:t>
      </w:r>
      <w:r w:rsidR="004A7C0F" w:rsidRPr="00C718B4">
        <w:rPr>
          <w:color w:val="auto"/>
        </w:rPr>
        <w:t xml:space="preserve">a </w:t>
      </w:r>
      <w:r w:rsidR="00B92E66" w:rsidRPr="00C718B4">
        <w:rPr>
          <w:color w:val="auto"/>
        </w:rPr>
        <w:t xml:space="preserve">maize </w:t>
      </w:r>
      <w:r w:rsidR="004A7C0F" w:rsidRPr="00C718B4">
        <w:rPr>
          <w:color w:val="auto"/>
        </w:rPr>
        <w:t xml:space="preserve">crop </w:t>
      </w:r>
      <w:r w:rsidR="00B92E66" w:rsidRPr="00C718B4">
        <w:rPr>
          <w:color w:val="auto"/>
        </w:rPr>
        <w:t xml:space="preserve">followed </w:t>
      </w:r>
      <w:r w:rsidR="004A7C0F" w:rsidRPr="00C718B4">
        <w:rPr>
          <w:color w:val="auto"/>
        </w:rPr>
        <w:t xml:space="preserve">an </w:t>
      </w:r>
      <w:r w:rsidR="00B92E66" w:rsidRPr="00C718B4">
        <w:rPr>
          <w:color w:val="auto"/>
        </w:rPr>
        <w:t>alfalfa</w:t>
      </w:r>
      <w:r w:rsidR="004A7C0F" w:rsidRPr="00C718B4">
        <w:rPr>
          <w:color w:val="auto"/>
        </w:rPr>
        <w:t xml:space="preserve"> crop</w:t>
      </w:r>
      <w:r w:rsidR="00B92E66" w:rsidRPr="00C718B4">
        <w:rPr>
          <w:color w:val="auto"/>
        </w:rPr>
        <w:t>, the maize root distribution closely mimicked the alfalfa root distribution, with 41% of the maize roots following old alfalfa root channels</w:t>
      </w:r>
      <w:r w:rsidR="007C1944" w:rsidRPr="00C718B4">
        <w:rPr>
          <w:color w:val="auto"/>
        </w:rPr>
        <w:t xml:space="preserve"> (</w:t>
      </w:r>
      <w:proofErr w:type="spellStart"/>
      <w:r w:rsidR="007C1944" w:rsidRPr="00C718B4">
        <w:rPr>
          <w:color w:val="auto"/>
        </w:rPr>
        <w:t>Rasse</w:t>
      </w:r>
      <w:proofErr w:type="spellEnd"/>
      <w:r w:rsidR="007C1944" w:rsidRPr="00C718B4">
        <w:rPr>
          <w:color w:val="auto"/>
        </w:rPr>
        <w:t xml:space="preserve"> et al. 1998)</w:t>
      </w:r>
      <w:r w:rsidR="00B92E66" w:rsidRPr="00C718B4">
        <w:rPr>
          <w:color w:val="auto"/>
        </w:rPr>
        <w:t>. Alfalfa root systems tend to be deeper than maize</w:t>
      </w:r>
      <w:r w:rsidR="00596D5E" w:rsidRPr="00C718B4">
        <w:rPr>
          <w:color w:val="auto"/>
        </w:rPr>
        <w:t>, with estimated maximum rooting depths of 177 cm compared to 118 cm</w:t>
      </w:r>
      <w:r w:rsidR="00B92E66" w:rsidRPr="00C718B4">
        <w:rPr>
          <w:color w:val="auto"/>
        </w:rPr>
        <w:t xml:space="preserve"> (Fan et al. 2016)</w:t>
      </w:r>
      <w:r w:rsidR="00596D5E" w:rsidRPr="00C718B4">
        <w:rPr>
          <w:color w:val="auto"/>
        </w:rPr>
        <w:t xml:space="preserve">. Therefore, </w:t>
      </w:r>
      <w:r w:rsidR="007C1944" w:rsidRPr="00C718B4">
        <w:rPr>
          <w:color w:val="auto"/>
        </w:rPr>
        <w:t>even with moldboard plowing</w:t>
      </w:r>
      <w:r w:rsidR="00596D5E" w:rsidRPr="00C718B4">
        <w:rPr>
          <w:color w:val="auto"/>
        </w:rPr>
        <w:t xml:space="preserve"> (20-25 cm depth) </w:t>
      </w:r>
      <w:r w:rsidR="00E81CB1" w:rsidRPr="00C718B4">
        <w:rPr>
          <w:color w:val="auto"/>
        </w:rPr>
        <w:t xml:space="preserve">used in our study, </w:t>
      </w:r>
      <w:r w:rsidR="00596D5E" w:rsidRPr="00C718B4">
        <w:rPr>
          <w:color w:val="auto"/>
        </w:rPr>
        <w:t>there w</w:t>
      </w:r>
      <w:r w:rsidR="00E81CB1" w:rsidRPr="00C718B4">
        <w:rPr>
          <w:color w:val="auto"/>
        </w:rPr>
        <w:t>ould</w:t>
      </w:r>
      <w:r w:rsidR="00596D5E" w:rsidRPr="00C718B4">
        <w:rPr>
          <w:color w:val="auto"/>
        </w:rPr>
        <w:t xml:space="preserve"> be </w:t>
      </w:r>
      <w:r w:rsidR="000B23D4" w:rsidRPr="00C718B4">
        <w:rPr>
          <w:color w:val="auto"/>
        </w:rPr>
        <w:t xml:space="preserve">intact </w:t>
      </w:r>
      <w:r w:rsidR="00596D5E" w:rsidRPr="00C718B4">
        <w:rPr>
          <w:color w:val="auto"/>
        </w:rPr>
        <w:t xml:space="preserve">decaying alfalfa root channels that the maize roots may </w:t>
      </w:r>
      <w:r w:rsidR="000B23D4" w:rsidRPr="00C718B4">
        <w:rPr>
          <w:color w:val="auto"/>
        </w:rPr>
        <w:t>have followed</w:t>
      </w:r>
      <w:r w:rsidR="00596D5E" w:rsidRPr="00C718B4">
        <w:rPr>
          <w:color w:val="auto"/>
        </w:rPr>
        <w:t xml:space="preserve">. Furthermore, decayed alfalfa roots can increase soil water infiltration (Guo et al. 2019), which could lead to better drainage and contribute to the lower soil moisture levels seen in the </w:t>
      </w:r>
      <w:r w:rsidR="00CD0A36">
        <w:rPr>
          <w:color w:val="auto"/>
        </w:rPr>
        <w:t>extended rotation</w:t>
      </w:r>
      <w:r w:rsidR="00596D5E" w:rsidRPr="00C718B4">
        <w:rPr>
          <w:color w:val="auto"/>
        </w:rPr>
        <w:t xml:space="preserve"> early in the season. </w:t>
      </w:r>
    </w:p>
    <w:p w14:paraId="08E1FBD9" w14:textId="3F6F0A62" w:rsidR="00E81CB1" w:rsidRPr="00C718B4" w:rsidRDefault="00E81CB1" w:rsidP="008C4354">
      <w:pPr>
        <w:pStyle w:val="Body"/>
        <w:rPr>
          <w:color w:val="auto"/>
        </w:rPr>
      </w:pPr>
      <w:r w:rsidRPr="00C718B4">
        <w:rPr>
          <w:color w:val="auto"/>
        </w:rPr>
        <w:t>In addition to root legacies, changes in b</w:t>
      </w:r>
      <w:r w:rsidR="00596D5E" w:rsidRPr="00C718B4">
        <w:rPr>
          <w:color w:val="auto"/>
        </w:rPr>
        <w:t xml:space="preserve">ulk density may also contribute to differences in root structures and investments. </w:t>
      </w:r>
      <w:r w:rsidR="008C4354" w:rsidRPr="00C718B4">
        <w:rPr>
          <w:color w:val="auto"/>
        </w:rPr>
        <w:t xml:space="preserve">The </w:t>
      </w:r>
      <w:r w:rsidR="00CD0A36">
        <w:rPr>
          <w:color w:val="auto"/>
        </w:rPr>
        <w:t>extended rotation</w:t>
      </w:r>
      <w:r w:rsidR="008C4354" w:rsidRPr="00C718B4">
        <w:rPr>
          <w:color w:val="auto"/>
        </w:rPr>
        <w:t xml:space="preserve"> may have caused reduced soil bulk density due to moldboard plowing of the alfalfa crop during the fall prior to maize planting as well as greater particulate organic matter from manure additions (</w:t>
      </w:r>
      <w:r w:rsidR="00942C7D" w:rsidRPr="00C718B4">
        <w:rPr>
          <w:color w:val="auto"/>
        </w:rPr>
        <w:t xml:space="preserve">Lazicki et al. 2016; </w:t>
      </w:r>
      <w:r w:rsidR="008C4354" w:rsidRPr="00C718B4">
        <w:rPr>
          <w:color w:val="auto"/>
        </w:rPr>
        <w:t xml:space="preserve">Poffenbarger et al. 2020). Bulk density differences were supported by the lower penetration resistance at planting above the moldboard plowing depths which were observed in the present as well as past studies (Baldwin-Kordick et al., 2022). </w:t>
      </w:r>
      <w:r w:rsidRPr="00C718B4">
        <w:rPr>
          <w:color w:val="auto"/>
        </w:rPr>
        <w:t>While n</w:t>
      </w:r>
      <w:r w:rsidR="008C4354" w:rsidRPr="00C718B4">
        <w:rPr>
          <w:color w:val="auto"/>
        </w:rPr>
        <w:t xml:space="preserve">either system had </w:t>
      </w:r>
      <w:r w:rsidRPr="00C718B4">
        <w:rPr>
          <w:color w:val="auto"/>
        </w:rPr>
        <w:t xml:space="preserve">absolute </w:t>
      </w:r>
      <w:r w:rsidR="008C4354" w:rsidRPr="00C718B4">
        <w:rPr>
          <w:color w:val="auto"/>
        </w:rPr>
        <w:t>resistances high enough to meaningfully impede root penetration,</w:t>
      </w:r>
      <w:r w:rsidR="00F35C65" w:rsidRPr="00C718B4">
        <w:rPr>
          <w:color w:val="auto"/>
        </w:rPr>
        <w:t xml:space="preserve"> the resistances were measured </w:t>
      </w:r>
      <w:r w:rsidR="00F35C65" w:rsidRPr="00C718B4">
        <w:rPr>
          <w:color w:val="auto"/>
        </w:rPr>
        <w:lastRenderedPageBreak/>
        <w:t>in wet soils</w:t>
      </w:r>
      <w:r w:rsidRPr="00C718B4">
        <w:rPr>
          <w:color w:val="auto"/>
        </w:rPr>
        <w:t xml:space="preserve"> and therefore </w:t>
      </w:r>
      <w:r w:rsidR="0009049B">
        <w:rPr>
          <w:color w:val="auto"/>
        </w:rPr>
        <w:t xml:space="preserve">represent </w:t>
      </w:r>
      <w:r w:rsidRPr="00C718B4">
        <w:rPr>
          <w:color w:val="auto"/>
        </w:rPr>
        <w:t xml:space="preserve">minimum </w:t>
      </w:r>
      <w:r w:rsidR="0009049B">
        <w:rPr>
          <w:color w:val="auto"/>
        </w:rPr>
        <w:t>values</w:t>
      </w:r>
      <w:r w:rsidRPr="00C718B4">
        <w:rPr>
          <w:color w:val="auto"/>
        </w:rPr>
        <w:t>. The</w:t>
      </w:r>
      <w:r w:rsidR="00F35C65" w:rsidRPr="00C718B4">
        <w:rPr>
          <w:color w:val="auto"/>
        </w:rPr>
        <w:t xml:space="preserve"> </w:t>
      </w:r>
      <w:r w:rsidR="008C4354" w:rsidRPr="00C718B4">
        <w:rPr>
          <w:color w:val="auto"/>
        </w:rPr>
        <w:t>differences</w:t>
      </w:r>
      <w:r w:rsidR="00F35C65" w:rsidRPr="00C718B4">
        <w:rPr>
          <w:color w:val="auto"/>
        </w:rPr>
        <w:t xml:space="preserve"> in penetration resistance</w:t>
      </w:r>
      <w:r w:rsidR="008C4354" w:rsidRPr="00C718B4">
        <w:rPr>
          <w:color w:val="auto"/>
        </w:rPr>
        <w:t xml:space="preserve"> (0.1-0.4 MPa) </w:t>
      </w:r>
      <w:r w:rsidRPr="00C718B4">
        <w:rPr>
          <w:color w:val="auto"/>
        </w:rPr>
        <w:t>were</w:t>
      </w:r>
      <w:r w:rsidR="008C4354" w:rsidRPr="00C718B4">
        <w:rPr>
          <w:color w:val="auto"/>
        </w:rPr>
        <w:t xml:space="preserve"> of a magnitude that could affect root elongation; a study done with intact soil cores found resistances of only 0.3-0.5 MPa reduced maize seeding root elongation by 50-60% in a sandy loam soil (Bengough and Mullins, 1991). </w:t>
      </w:r>
    </w:p>
    <w:p w14:paraId="34F4B406" w14:textId="3A47094F" w:rsidR="008C4354" w:rsidRPr="00C718B4" w:rsidRDefault="00E81CB1" w:rsidP="008C4354">
      <w:pPr>
        <w:pStyle w:val="Body"/>
        <w:rPr>
          <w:color w:val="auto"/>
        </w:rPr>
      </w:pPr>
      <w:r w:rsidRPr="00C718B4">
        <w:rPr>
          <w:color w:val="auto"/>
        </w:rPr>
        <w:t>In addition to the raw physical implications of lower bulk densities/resistances, there may be biophysical and chemical implications</w:t>
      </w:r>
      <w:r w:rsidR="0009049B">
        <w:rPr>
          <w:color w:val="auto"/>
        </w:rPr>
        <w:t xml:space="preserve"> (Ball et al. 2005)</w:t>
      </w:r>
      <w:r w:rsidRPr="00C718B4">
        <w:rPr>
          <w:color w:val="auto"/>
        </w:rPr>
        <w:t>. L</w:t>
      </w:r>
      <w:r w:rsidR="008C4354" w:rsidRPr="00C718B4">
        <w:rPr>
          <w:color w:val="auto"/>
        </w:rPr>
        <w:t xml:space="preserve">ower resistances could be indicative of better aeration, and possibly better water drainage or higher water uptake by the plants. Indeed, the soil water profiles showed drier soils after planting in the </w:t>
      </w:r>
      <w:r w:rsidR="00CD0A36">
        <w:rPr>
          <w:color w:val="auto"/>
        </w:rPr>
        <w:t>extended rotation</w:t>
      </w:r>
      <w:r w:rsidR="008C4354" w:rsidRPr="00C718B4">
        <w:rPr>
          <w:color w:val="auto"/>
        </w:rPr>
        <w:t xml:space="preserve"> compared to the </w:t>
      </w:r>
      <w:r w:rsidR="00CD0A36">
        <w:rPr>
          <w:color w:val="auto"/>
        </w:rPr>
        <w:t>short rotation</w:t>
      </w:r>
      <w:r w:rsidR="008C4354" w:rsidRPr="00C718B4">
        <w:rPr>
          <w:color w:val="auto"/>
        </w:rPr>
        <w:t xml:space="preserve"> in both years of measurement. It is possible that the drier soils drove deeper root exploration by maize in the complex system, or that higher soil temperatures promoted faster root growth. Additionally, some studies have shown ethylene build-up in soils can encourage thickening of roots and reduced branching (Moss et al. 1988). The better aerated soils for maize in the complex system may have contributed to both the deeper exploration, and a lower resource demand for creating the root system. A previous study that measured root length, rather than root mass, found that maize grown in the more complex system had higher root lengths in the 10-20 cm depth range compared to maize in the simple system (Lazicki et al. 2016), again suggesting that the root system of maize in the </w:t>
      </w:r>
      <w:r w:rsidR="00CD0A36">
        <w:rPr>
          <w:color w:val="auto"/>
        </w:rPr>
        <w:t>extended rotation</w:t>
      </w:r>
      <w:r w:rsidR="008C4354" w:rsidRPr="00C718B4">
        <w:rPr>
          <w:color w:val="auto"/>
        </w:rPr>
        <w:t xml:space="preserve"> achieved a more efficient root system with less resource investment. </w:t>
      </w:r>
    </w:p>
    <w:p w14:paraId="2AAB12B6" w14:textId="00B08AEC" w:rsidR="008C4354" w:rsidRPr="00C718B4" w:rsidRDefault="008C4354" w:rsidP="008C4354">
      <w:pPr>
        <w:pStyle w:val="Body"/>
        <w:rPr>
          <w:color w:val="auto"/>
        </w:rPr>
      </w:pPr>
      <w:r w:rsidRPr="00C718B4">
        <w:rPr>
          <w:color w:val="auto"/>
        </w:rPr>
        <w:t xml:space="preserve">A greenhouse study took soil from the two rotation treatments’ plots used in the present study and homogenized it to remove structural differences (Bay et al., 2021). The researchers found differences in maize roots even after soil homogenization. </w:t>
      </w:r>
      <w:proofErr w:type="gramStart"/>
      <w:r w:rsidRPr="00C718B4">
        <w:rPr>
          <w:color w:val="auto"/>
        </w:rPr>
        <w:t>In particular, maize</w:t>
      </w:r>
      <w:proofErr w:type="gramEnd"/>
      <w:r w:rsidRPr="00C718B4">
        <w:rPr>
          <w:color w:val="auto"/>
        </w:rPr>
        <w:t xml:space="preserve"> grown in soil from the </w:t>
      </w:r>
      <w:r w:rsidR="00CD0A36">
        <w:rPr>
          <w:color w:val="auto"/>
        </w:rPr>
        <w:t>extended rotation</w:t>
      </w:r>
      <w:r w:rsidRPr="00C718B4">
        <w:rPr>
          <w:color w:val="auto"/>
        </w:rPr>
        <w:t xml:space="preserve"> had deeper and thinner roots compared to maize grown in soil </w:t>
      </w:r>
      <w:r w:rsidRPr="00C718B4">
        <w:rPr>
          <w:color w:val="auto"/>
        </w:rPr>
        <w:lastRenderedPageBreak/>
        <w:t>from the simple system, while simultaneously having less root biomass. This</w:t>
      </w:r>
      <w:r w:rsidR="00521086" w:rsidRPr="00C718B4">
        <w:rPr>
          <w:color w:val="auto"/>
        </w:rPr>
        <w:t xml:space="preserve"> corroborates our findings from the present field-based study, and </w:t>
      </w:r>
      <w:r w:rsidRPr="00C718B4">
        <w:rPr>
          <w:color w:val="auto"/>
        </w:rPr>
        <w:t xml:space="preserve">indicates the effect is at least in part biological or chemical. Growing maize in sterilized soil would aid in parsing these effects, and certainly merits further investigation. Process-based models could also aid in supporting or refuting the hypothesis of ‘deeper and cheaper’ roots in more </w:t>
      </w:r>
      <w:r w:rsidR="00CD0A36">
        <w:rPr>
          <w:color w:val="auto"/>
        </w:rPr>
        <w:t>extended rotation</w:t>
      </w:r>
      <w:r w:rsidRPr="00C718B4">
        <w:rPr>
          <w:color w:val="auto"/>
        </w:rPr>
        <w:t xml:space="preserve">s positioning maize crops to be better buffered against unfavorable growing environments. </w:t>
      </w:r>
    </w:p>
    <w:p w14:paraId="7FF9A35C" w14:textId="77777777" w:rsidR="008C4354" w:rsidRPr="00C718B4" w:rsidRDefault="008C4354" w:rsidP="008C4354">
      <w:pPr>
        <w:pStyle w:val="Heading1"/>
      </w:pPr>
      <w:bookmarkStart w:id="21" w:name="_Toc83115543"/>
      <w:r w:rsidRPr="00C718B4">
        <w:t>Conclusion</w:t>
      </w:r>
      <w:bookmarkEnd w:id="21"/>
    </w:p>
    <w:p w14:paraId="26FCF90F" w14:textId="7347BF08" w:rsidR="008C4354" w:rsidRPr="00C718B4" w:rsidRDefault="008C4354" w:rsidP="008C4354">
      <w:pPr>
        <w:pStyle w:val="Body"/>
        <w:rPr>
          <w:color w:val="auto"/>
        </w:rPr>
      </w:pPr>
      <w:r w:rsidRPr="00C718B4">
        <w:rPr>
          <w:color w:val="auto"/>
        </w:rPr>
        <w:t xml:space="preserve">This study provides novel evidence that growing maize in </w:t>
      </w:r>
      <w:r w:rsidR="00CD0A36">
        <w:rPr>
          <w:color w:val="auto"/>
        </w:rPr>
        <w:t>extended rotation</w:t>
      </w:r>
      <w:r w:rsidRPr="00C718B4">
        <w:rPr>
          <w:color w:val="auto"/>
        </w:rPr>
        <w:t>s can result in changes to maize root structure</w:t>
      </w:r>
      <w:r w:rsidR="00521086" w:rsidRPr="00C718B4">
        <w:rPr>
          <w:color w:val="auto"/>
        </w:rPr>
        <w:t xml:space="preserve">, such as the </w:t>
      </w:r>
      <w:r w:rsidR="005C6918" w:rsidRPr="00C718B4">
        <w:rPr>
          <w:color w:val="auto"/>
        </w:rPr>
        <w:t xml:space="preserve">rooting </w:t>
      </w:r>
      <w:r w:rsidR="00521086" w:rsidRPr="00C718B4">
        <w:rPr>
          <w:color w:val="auto"/>
        </w:rPr>
        <w:t xml:space="preserve">depth, as well as the investments made in root systems. The changes in root structure may affect below-ground resource acquisition by the crop, which may in turn result in higher maize grain yields under certain conditions. Differences in penetration resistance </w:t>
      </w:r>
      <w:r w:rsidR="00E15949" w:rsidRPr="00C718B4">
        <w:rPr>
          <w:color w:val="auto"/>
        </w:rPr>
        <w:t xml:space="preserve">and early season moisture </w:t>
      </w:r>
      <w:r w:rsidR="00521086" w:rsidRPr="00C718B4">
        <w:rPr>
          <w:color w:val="auto"/>
        </w:rPr>
        <w:t xml:space="preserve">may contribute to the altered root structures and plant resource investments, but there are likely </w:t>
      </w:r>
      <w:r w:rsidR="0009049B">
        <w:rPr>
          <w:color w:val="auto"/>
        </w:rPr>
        <w:t>additional biological and/or chemical drivers.</w:t>
      </w:r>
      <w:r w:rsidR="00521086" w:rsidRPr="00C718B4">
        <w:rPr>
          <w:color w:val="auto"/>
        </w:rPr>
        <w:t xml:space="preserve"> </w:t>
      </w:r>
      <w:r w:rsidRPr="00C718B4">
        <w:rPr>
          <w:color w:val="auto"/>
        </w:rPr>
        <w:t>More research is needed to understand the contributions of physical, biological, and chemical characteristics</w:t>
      </w:r>
      <w:r w:rsidR="00521086" w:rsidRPr="00C718B4">
        <w:rPr>
          <w:color w:val="auto"/>
        </w:rPr>
        <w:t xml:space="preserve"> of soil</w:t>
      </w:r>
      <w:r w:rsidRPr="00C718B4">
        <w:rPr>
          <w:color w:val="auto"/>
        </w:rPr>
        <w:t xml:space="preserve"> in simple and more </w:t>
      </w:r>
      <w:r w:rsidR="00CD0A36">
        <w:rPr>
          <w:color w:val="auto"/>
        </w:rPr>
        <w:t>extended rotation</w:t>
      </w:r>
      <w:r w:rsidRPr="00C718B4">
        <w:rPr>
          <w:color w:val="auto"/>
        </w:rPr>
        <w:t xml:space="preserve">s to these changes. </w:t>
      </w:r>
    </w:p>
    <w:p w14:paraId="51EB7902" w14:textId="11409040" w:rsidR="008C4354" w:rsidRPr="00C718B4" w:rsidRDefault="008258DC" w:rsidP="008C4354">
      <w:pPr>
        <w:pStyle w:val="Heading1"/>
      </w:pPr>
      <w:bookmarkStart w:id="22"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xml:space="preserve">) and </w:t>
      </w:r>
      <w:proofErr w:type="spellStart"/>
      <w:r w:rsidR="00E15949" w:rsidRPr="00C718B4">
        <w:rPr>
          <w:rFonts w:eastAsia="Calibri"/>
          <w:szCs w:val="22"/>
        </w:rPr>
        <w:t>Github</w:t>
      </w:r>
      <w:proofErr w:type="spellEnd"/>
      <w:r w:rsidR="00E15949" w:rsidRPr="00C718B4">
        <w:rPr>
          <w:rFonts w:eastAsia="Calibri"/>
          <w:szCs w:val="22"/>
        </w:rPr>
        <w:t xml:space="preserve">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lastRenderedPageBreak/>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22"/>
    </w:p>
    <w:p w14:paraId="0D45D977" w14:textId="77777777" w:rsidR="008C4354" w:rsidRPr="00C718B4" w:rsidRDefault="008C4354" w:rsidP="008C4354">
      <w:pPr>
        <w:pStyle w:val="References"/>
        <w:spacing w:line="480" w:lineRule="auto"/>
        <w:rPr>
          <w:color w:val="auto"/>
        </w:rPr>
      </w:pPr>
      <w:r w:rsidRPr="00C718B4">
        <w:rPr>
          <w:color w:val="auto"/>
        </w:rPr>
        <w:t xml:space="preserve">Aguilar, J., G.G. </w:t>
      </w:r>
      <w:proofErr w:type="spellStart"/>
      <w:r w:rsidRPr="00C718B4">
        <w:rPr>
          <w:color w:val="auto"/>
        </w:rPr>
        <w:t>Gramig</w:t>
      </w:r>
      <w:proofErr w:type="spellEnd"/>
      <w:r w:rsidRPr="00C718B4">
        <w:rPr>
          <w:color w:val="auto"/>
        </w:rPr>
        <w:t xml:space="preserve">, J.R. Hendrickson, D.W. Archer, F. Forcella, et al. 2015. Crop species diversity changes in the United States: 1978–2012. PLOS ONE 10(8): e0136580. </w:t>
      </w:r>
      <w:proofErr w:type="spellStart"/>
      <w:r w:rsidRPr="00C718B4">
        <w:rPr>
          <w:color w:val="auto"/>
        </w:rPr>
        <w:t>doi</w:t>
      </w:r>
      <w:proofErr w:type="spellEnd"/>
      <w:r w:rsidRPr="00C718B4">
        <w:rPr>
          <w:color w:val="auto"/>
        </w:rPr>
        <w:t>: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 xml:space="preserve">Al-Kaisi, M.M., S. v. </w:t>
      </w:r>
      <w:proofErr w:type="spellStart"/>
      <w:r w:rsidRPr="00C718B4">
        <w:rPr>
          <w:color w:val="auto"/>
        </w:rPr>
        <w:t>Archontoulis</w:t>
      </w:r>
      <w:proofErr w:type="spellEnd"/>
      <w:r w:rsidRPr="00C718B4">
        <w:rPr>
          <w:color w:val="auto"/>
        </w:rPr>
        <w:t xml:space="preserve">, D. </w:t>
      </w:r>
      <w:proofErr w:type="spellStart"/>
      <w:r w:rsidRPr="00C718B4">
        <w:rPr>
          <w:color w:val="auto"/>
        </w:rPr>
        <w:t>Kwaw</w:t>
      </w:r>
      <w:proofErr w:type="spellEnd"/>
      <w:r w:rsidRPr="00C718B4">
        <w:rPr>
          <w:color w:val="auto"/>
        </w:rPr>
        <w:t xml:space="preserve">-Mensah, and F. Miguez. 2015. Tillage and crop rotation effects on corn agronomic response and economic return at seven Iowa locations. Agronomy Journal 107(4): 1411–1424. </w:t>
      </w:r>
      <w:proofErr w:type="spellStart"/>
      <w:r w:rsidRPr="00C718B4">
        <w:rPr>
          <w:color w:val="auto"/>
        </w:rPr>
        <w:t>doi</w:t>
      </w:r>
      <w:proofErr w:type="spellEnd"/>
      <w:r w:rsidRPr="00C718B4">
        <w:rPr>
          <w:color w:val="auto"/>
        </w:rPr>
        <w:t>: 10.2134/AGRONJ14.0470.</w:t>
      </w:r>
    </w:p>
    <w:p w14:paraId="5FC6CE15" w14:textId="77777777" w:rsidR="008C4354" w:rsidRPr="00C718B4" w:rsidRDefault="008C4354" w:rsidP="008C4354">
      <w:pPr>
        <w:pStyle w:val="References"/>
        <w:spacing w:line="480" w:lineRule="auto"/>
        <w:rPr>
          <w:color w:val="auto"/>
        </w:rPr>
      </w:pPr>
      <w:proofErr w:type="spellStart"/>
      <w:r w:rsidRPr="00C718B4">
        <w:rPr>
          <w:color w:val="auto"/>
        </w:rPr>
        <w:t>Archontoulis</w:t>
      </w:r>
      <w:proofErr w:type="spellEnd"/>
      <w:r w:rsidRPr="00C718B4">
        <w:rPr>
          <w:color w:val="auto"/>
        </w:rPr>
        <w:t xml:space="preserve">, S.V.S., F.E. Miguez, 2015. Nonlinear regression models and applications in agricultural research. Agronomy Journal 107(2): 786–798. </w:t>
      </w:r>
      <w:proofErr w:type="spellStart"/>
      <w:r w:rsidRPr="00C718B4">
        <w:rPr>
          <w:color w:val="auto"/>
        </w:rPr>
        <w:t>doi</w:t>
      </w:r>
      <w:proofErr w:type="spellEnd"/>
      <w:r w:rsidRPr="00C718B4">
        <w:rPr>
          <w:color w:val="auto"/>
        </w:rPr>
        <w:t>: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 xml:space="preserve">Ball, B.C., Bingham, I., Rees, R.M., Watson, C.A. and </w:t>
      </w:r>
      <w:proofErr w:type="spellStart"/>
      <w:r w:rsidRPr="0009049B">
        <w:rPr>
          <w:color w:val="auto"/>
        </w:rPr>
        <w:t>Litterick</w:t>
      </w:r>
      <w:proofErr w:type="spellEnd"/>
      <w:r w:rsidRPr="0009049B">
        <w:rPr>
          <w:color w:val="auto"/>
        </w:rPr>
        <w:t>,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lastRenderedPageBreak/>
        <w:t xml:space="preserve">Bates, D., M. </w:t>
      </w:r>
      <w:proofErr w:type="spellStart"/>
      <w:r w:rsidRPr="00C718B4">
        <w:rPr>
          <w:color w:val="auto"/>
        </w:rPr>
        <w:t>Mächler</w:t>
      </w:r>
      <w:proofErr w:type="spellEnd"/>
      <w:r w:rsidRPr="00C718B4">
        <w:rPr>
          <w:color w:val="auto"/>
        </w:rPr>
        <w:t xml:space="preserve">, B. Bolker, and S. Walker. 2015. Fitting Linear Mixed-Effects Models using lme4. Journal of Statistical Software 67(1): 1–48. </w:t>
      </w:r>
      <w:proofErr w:type="spellStart"/>
      <w:r w:rsidRPr="00C718B4">
        <w:rPr>
          <w:color w:val="auto"/>
        </w:rPr>
        <w:t>doi</w:t>
      </w:r>
      <w:proofErr w:type="spellEnd"/>
      <w:r w:rsidRPr="00C718B4">
        <w:rPr>
          <w:color w:val="auto"/>
        </w:rPr>
        <w:t>: 10.18637/</w:t>
      </w:r>
      <w:proofErr w:type="gramStart"/>
      <w:r w:rsidRPr="00C718B4">
        <w:rPr>
          <w:color w:val="auto"/>
        </w:rPr>
        <w:t>jss.v067.i</w:t>
      </w:r>
      <w:proofErr w:type="gramEnd"/>
      <w:r w:rsidRPr="00C718B4">
        <w:rPr>
          <w:color w:val="auto"/>
        </w:rPr>
        <w:t>01.</w:t>
      </w:r>
    </w:p>
    <w:p w14:paraId="19E8C262" w14:textId="2CA0D15B" w:rsidR="008C4354" w:rsidRPr="00C718B4" w:rsidRDefault="008C4354" w:rsidP="008C4354">
      <w:pPr>
        <w:pStyle w:val="References"/>
        <w:spacing w:line="480" w:lineRule="auto"/>
        <w:rPr>
          <w:color w:val="auto"/>
        </w:rPr>
      </w:pPr>
      <w:r w:rsidRPr="00C718B4">
        <w:rPr>
          <w:color w:val="auto"/>
        </w:rPr>
        <w:t xml:space="preserve">Bay, G., Lee, C., Chen, C., Mahal, N.K., Castellano, M.J., </w:t>
      </w:r>
      <w:proofErr w:type="spellStart"/>
      <w:r w:rsidRPr="00C718B4">
        <w:rPr>
          <w:color w:val="auto"/>
        </w:rPr>
        <w:t>Hofmockel</w:t>
      </w:r>
      <w:proofErr w:type="spellEnd"/>
      <w:r w:rsidRPr="00C718B4">
        <w:rPr>
          <w:color w:val="auto"/>
        </w:rPr>
        <w:t>, K.S. and Halverson, L.J., 2021. Agricultural Management Affects the Active Rhizosphere Bacterial Community Composition and Nitrification. </w:t>
      </w:r>
      <w:proofErr w:type="spellStart"/>
      <w:r w:rsidRPr="00C718B4">
        <w:rPr>
          <w:color w:val="auto"/>
        </w:rPr>
        <w:t>Msystems</w:t>
      </w:r>
      <w:proofErr w:type="spellEnd"/>
      <w:r w:rsidRPr="00C718B4">
        <w:rPr>
          <w:color w:val="auto"/>
        </w:rPr>
        <w:t xml:space="preserve">, 6(5), </w:t>
      </w:r>
      <w:proofErr w:type="gramStart"/>
      <w:r w:rsidRPr="00C718B4">
        <w:rPr>
          <w:color w:val="auto"/>
        </w:rPr>
        <w:t>pp.e</w:t>
      </w:r>
      <w:proofErr w:type="gramEnd"/>
      <w:r w:rsidRPr="00C718B4">
        <w:rPr>
          <w:color w:val="auto"/>
        </w:rPr>
        <w:t>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 xml:space="preserve">Bengough, A.G., and C.E. Mullins. 1991. Penetrometer resistance, root penetration resistance and root elongation rate in two sandy loam soils. Plant and Soil. 131(1): 59–66. </w:t>
      </w:r>
      <w:proofErr w:type="spellStart"/>
      <w:r w:rsidRPr="00C718B4">
        <w:rPr>
          <w:color w:val="auto"/>
        </w:rPr>
        <w:t>doi</w:t>
      </w:r>
      <w:proofErr w:type="spellEnd"/>
      <w:r w:rsidRPr="00C718B4">
        <w:rPr>
          <w:color w:val="auto"/>
        </w:rPr>
        <w:t>: 10.1007/BF00010420.</w:t>
      </w:r>
    </w:p>
    <w:p w14:paraId="734D0750" w14:textId="77777777" w:rsidR="008C4354" w:rsidRPr="00C718B4" w:rsidRDefault="008C4354" w:rsidP="008C4354">
      <w:pPr>
        <w:pStyle w:val="References"/>
        <w:spacing w:line="480" w:lineRule="auto"/>
        <w:rPr>
          <w:color w:val="auto"/>
        </w:rPr>
      </w:pPr>
      <w:r w:rsidRPr="00C718B4">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C718B4">
        <w:rPr>
          <w:color w:val="auto"/>
        </w:rPr>
        <w:t>doi</w:t>
      </w:r>
      <w:proofErr w:type="spellEnd"/>
      <w:r w:rsidRPr="00C718B4">
        <w:rPr>
          <w:color w:val="auto"/>
        </w:rPr>
        <w:t>: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 xml:space="preserve">Bowles, T.M., M. </w:t>
      </w:r>
      <w:proofErr w:type="spellStart"/>
      <w:r w:rsidRPr="00C718B4">
        <w:rPr>
          <w:color w:val="auto"/>
        </w:rPr>
        <w:t>Mooshammer</w:t>
      </w:r>
      <w:proofErr w:type="spellEnd"/>
      <w:r w:rsidRPr="00C718B4">
        <w:rPr>
          <w:color w:val="auto"/>
        </w:rPr>
        <w:t xml:space="preserve">, Y. </w:t>
      </w:r>
      <w:proofErr w:type="spellStart"/>
      <w:r w:rsidRPr="00C718B4">
        <w:rPr>
          <w:color w:val="auto"/>
        </w:rPr>
        <w:t>Socolar</w:t>
      </w:r>
      <w:proofErr w:type="spellEnd"/>
      <w:r w:rsidRPr="00C718B4">
        <w:rPr>
          <w:color w:val="auto"/>
        </w:rPr>
        <w:t xml:space="preserve">, F. Calderón, M.A. </w:t>
      </w:r>
      <w:proofErr w:type="spellStart"/>
      <w:r w:rsidRPr="00C718B4">
        <w:rPr>
          <w:color w:val="auto"/>
        </w:rPr>
        <w:t>Cavigelli</w:t>
      </w:r>
      <w:proofErr w:type="spellEnd"/>
      <w:r w:rsidRPr="00C718B4">
        <w:rPr>
          <w:color w:val="auto"/>
        </w:rPr>
        <w:t xml:space="preserve">, et al. 2020. Long-term evidence shows that crop-rotation diversification increases agricultural resilience to adverse growing conditions in North America. One Earth 2(3): 284–293. </w:t>
      </w:r>
      <w:proofErr w:type="spellStart"/>
      <w:r w:rsidRPr="00C718B4">
        <w:rPr>
          <w:color w:val="auto"/>
        </w:rPr>
        <w:t>doi</w:t>
      </w:r>
      <w:proofErr w:type="spellEnd"/>
      <w:r w:rsidRPr="00C718B4">
        <w:rPr>
          <w:color w:val="auto"/>
        </w:rPr>
        <w:t>: 10.1016/j.oneear.2020.02.007.</w:t>
      </w:r>
    </w:p>
    <w:p w14:paraId="449B4A44" w14:textId="77777777" w:rsidR="008C4354" w:rsidRPr="00C718B4" w:rsidRDefault="008C4354" w:rsidP="008C4354">
      <w:pPr>
        <w:pStyle w:val="References"/>
        <w:spacing w:line="480" w:lineRule="auto"/>
        <w:rPr>
          <w:color w:val="auto"/>
        </w:rPr>
      </w:pPr>
      <w:r w:rsidRPr="00C718B4">
        <w:rPr>
          <w:color w:val="auto"/>
        </w:rPr>
        <w:t xml:space="preserve">Coulter, J.A., C.C. Sheaffer, D.L. Wyse, M.J. Haar, P.M. Porter, et al. 2011. Agronomic performance of cropping systems with contrasting crop rotations and external inputs. Agronomy Journal 103(1): 182–192. </w:t>
      </w:r>
      <w:proofErr w:type="spellStart"/>
      <w:r w:rsidRPr="00C718B4">
        <w:rPr>
          <w:color w:val="auto"/>
        </w:rPr>
        <w:t>doi</w:t>
      </w:r>
      <w:proofErr w:type="spellEnd"/>
      <w:r w:rsidRPr="00C718B4">
        <w:rPr>
          <w:color w:val="auto"/>
        </w:rPr>
        <w:t>: 10.2134/AGRONJ2010.0211.</w:t>
      </w:r>
    </w:p>
    <w:p w14:paraId="147CDD1C" w14:textId="77777777" w:rsidR="008C4354" w:rsidRPr="00C718B4" w:rsidRDefault="008C4354" w:rsidP="008C4354">
      <w:pPr>
        <w:pStyle w:val="References"/>
        <w:spacing w:line="480" w:lineRule="auto"/>
        <w:rPr>
          <w:color w:val="auto"/>
        </w:rPr>
      </w:pPr>
      <w:r w:rsidRPr="00C718B4">
        <w:rPr>
          <w:color w:val="auto"/>
        </w:rPr>
        <w:lastRenderedPageBreak/>
        <w:t xml:space="preserve">Crookston, R.K., J.E. Kurle, P.J. Copeland, J.H. Ford, and W.E. Lueschen. 1991. Rotational cropping sequence affects yield of corn and soybean. Agronomy Journal 83(1): 108–113. </w:t>
      </w:r>
      <w:proofErr w:type="spellStart"/>
      <w:r w:rsidRPr="00C718B4">
        <w:rPr>
          <w:color w:val="auto"/>
        </w:rPr>
        <w:t>doi</w:t>
      </w:r>
      <w:proofErr w:type="spellEnd"/>
      <w:r w:rsidRPr="00C718B4">
        <w:rPr>
          <w:color w:val="auto"/>
        </w:rPr>
        <w:t>: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 xml:space="preserve">Crookston, K.R., J.E. Kurle, and E. Lueschen. 1988. Relative ability of soybean, fallow, and triacontanol to alleviate yield reductions associated with growing corn </w:t>
      </w:r>
      <w:proofErr w:type="spellStart"/>
      <w:r w:rsidRPr="00C718B4">
        <w:rPr>
          <w:color w:val="auto"/>
        </w:rPr>
        <w:t>continously</w:t>
      </w:r>
      <w:proofErr w:type="spellEnd"/>
      <w:r w:rsidRPr="00C718B4">
        <w:rPr>
          <w:color w:val="auto"/>
        </w:rPr>
        <w:t xml:space="preserve">. Crop Science 28(1): 145–147. </w:t>
      </w:r>
      <w:proofErr w:type="spellStart"/>
      <w:r w:rsidRPr="00C718B4">
        <w:rPr>
          <w:color w:val="auto"/>
        </w:rPr>
        <w:t>doi</w:t>
      </w:r>
      <w:proofErr w:type="spellEnd"/>
      <w:r w:rsidRPr="00C718B4">
        <w:rPr>
          <w:color w:val="auto"/>
        </w:rPr>
        <w:t>: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 xml:space="preserve">Crossley, M.S., K.D. Burke, S.D. Schoville, and V.C. </w:t>
      </w:r>
      <w:proofErr w:type="spellStart"/>
      <w:r w:rsidRPr="00C718B4">
        <w:rPr>
          <w:color w:val="auto"/>
        </w:rPr>
        <w:t>Radeloff</w:t>
      </w:r>
      <w:proofErr w:type="spellEnd"/>
      <w:r w:rsidRPr="00C718B4">
        <w:rPr>
          <w:color w:val="auto"/>
        </w:rPr>
        <w:t xml:space="preserve">. 2021. Recent collapse of crop belts and declining diversity of US agriculture since 1840. Global Change Biology 27(1): 151–164. </w:t>
      </w:r>
      <w:proofErr w:type="spellStart"/>
      <w:r w:rsidRPr="00C718B4">
        <w:rPr>
          <w:color w:val="auto"/>
        </w:rPr>
        <w:t>doi</w:t>
      </w:r>
      <w:proofErr w:type="spellEnd"/>
      <w:r w:rsidRPr="00C718B4">
        <w:rPr>
          <w:color w:val="auto"/>
        </w:rPr>
        <w:t>: 10.1111/GCB.15396.</w:t>
      </w:r>
    </w:p>
    <w:p w14:paraId="2892E88C" w14:textId="77777777" w:rsidR="008C4354" w:rsidRPr="00C718B4" w:rsidRDefault="008C4354" w:rsidP="008C4354">
      <w:pPr>
        <w:pStyle w:val="References"/>
        <w:spacing w:line="480" w:lineRule="auto"/>
        <w:rPr>
          <w:color w:val="auto"/>
        </w:rPr>
      </w:pPr>
      <w:r w:rsidRPr="00C718B4">
        <w:rPr>
          <w:color w:val="auto"/>
        </w:rPr>
        <w:t xml:space="preserve">Davis, A.S., J.D. Hill, C.A. Chase, A.M. Johanns, and M. Liebman. 2012. Increasing cropping system diversity balances productivity, </w:t>
      </w:r>
      <w:proofErr w:type="gramStart"/>
      <w:r w:rsidRPr="00C718B4">
        <w:rPr>
          <w:color w:val="auto"/>
        </w:rPr>
        <w:t>profitability</w:t>
      </w:r>
      <w:proofErr w:type="gramEnd"/>
      <w:r w:rsidRPr="00C718B4">
        <w:rPr>
          <w:color w:val="auto"/>
        </w:rPr>
        <w:t xml:space="preserve"> and environmental health. PLOS ONE 7(10): e47149. </w:t>
      </w:r>
      <w:proofErr w:type="spellStart"/>
      <w:r w:rsidRPr="00C718B4">
        <w:rPr>
          <w:color w:val="auto"/>
        </w:rPr>
        <w:t>doi</w:t>
      </w:r>
      <w:proofErr w:type="spellEnd"/>
      <w:r w:rsidRPr="00C718B4">
        <w:rPr>
          <w:color w:val="auto"/>
        </w:rPr>
        <w:t>: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t xml:space="preserve">Dick, W.A., and D.M. van Doren. 1985. Continuous tillage and rotation combinations effects on corn, soybean, and oat yields1. Agronomy Journal 77(3): 459–465. </w:t>
      </w:r>
      <w:proofErr w:type="spellStart"/>
      <w:r w:rsidRPr="00C718B4">
        <w:rPr>
          <w:color w:val="auto"/>
        </w:rPr>
        <w:t>doi</w:t>
      </w:r>
      <w:proofErr w:type="spellEnd"/>
      <w:r w:rsidRPr="00C718B4">
        <w:rPr>
          <w:color w:val="auto"/>
        </w:rPr>
        <w:t>: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 xml:space="preserve">Dietzel, R., M. Liebman, and S. </w:t>
      </w:r>
      <w:proofErr w:type="spellStart"/>
      <w:r w:rsidRPr="00C718B4">
        <w:rPr>
          <w:color w:val="auto"/>
        </w:rPr>
        <w:t>Archontoulis</w:t>
      </w:r>
      <w:proofErr w:type="spellEnd"/>
      <w:r w:rsidRPr="00C718B4">
        <w:rPr>
          <w:color w:val="auto"/>
        </w:rPr>
        <w:t xml:space="preserve">. 2017. A deeper look at the relationship between root carbon pools and the vertical distribution of the soil carbon pool. SOIL 3(3): 139–152. </w:t>
      </w:r>
      <w:proofErr w:type="spellStart"/>
      <w:r w:rsidRPr="00C718B4">
        <w:rPr>
          <w:color w:val="auto"/>
        </w:rPr>
        <w:t>doi</w:t>
      </w:r>
      <w:proofErr w:type="spellEnd"/>
      <w:r w:rsidRPr="00C718B4">
        <w:rPr>
          <w:color w:val="auto"/>
        </w:rPr>
        <w:t>: 10.5194/soil-3-139-2017.</w:t>
      </w:r>
    </w:p>
    <w:p w14:paraId="7E9B261C" w14:textId="3FC8D83E" w:rsidR="006B2845" w:rsidRPr="00C718B4" w:rsidRDefault="006B2845" w:rsidP="008C4354">
      <w:pPr>
        <w:pStyle w:val="References"/>
        <w:spacing w:line="480" w:lineRule="auto"/>
        <w:rPr>
          <w:color w:val="auto"/>
        </w:rPr>
      </w:pPr>
      <w:r w:rsidRPr="00C718B4">
        <w:rPr>
          <w:color w:val="auto"/>
        </w:rPr>
        <w:lastRenderedPageBreak/>
        <w:t>Ebrahimi-</w:t>
      </w:r>
      <w:proofErr w:type="spellStart"/>
      <w:r w:rsidRPr="00C718B4">
        <w:rPr>
          <w:color w:val="auto"/>
        </w:rPr>
        <w:t>Mollabashi</w:t>
      </w:r>
      <w:proofErr w:type="spellEnd"/>
      <w:r w:rsidRPr="00C718B4">
        <w:rPr>
          <w:color w:val="auto"/>
        </w:rPr>
        <w:t xml:space="preserve">, E., Huth, N.I., </w:t>
      </w:r>
      <w:proofErr w:type="spellStart"/>
      <w:r w:rsidRPr="00C718B4">
        <w:rPr>
          <w:color w:val="auto"/>
        </w:rPr>
        <w:t>Holzwoth</w:t>
      </w:r>
      <w:proofErr w:type="spellEnd"/>
      <w:r w:rsidRPr="00C718B4">
        <w:rPr>
          <w:color w:val="auto"/>
        </w:rPr>
        <w:t xml:space="preserve">, D.P., Ordóñez, R.A., Hatfield, J.L., Huber, I., Castellano, M.J. and </w:t>
      </w:r>
      <w:proofErr w:type="spellStart"/>
      <w:r w:rsidRPr="00C718B4">
        <w:rPr>
          <w:color w:val="auto"/>
        </w:rPr>
        <w:t>Archontoulis</w:t>
      </w:r>
      <w:proofErr w:type="spellEnd"/>
      <w:r w:rsidRPr="00C718B4">
        <w:rPr>
          <w:color w:val="auto"/>
        </w:rPr>
        <w:t>, S.V., 2019. Enhancing APSIM to simulate excessive moisture effects on root growth. Field Crops Research, 236, pp.58-67.</w:t>
      </w:r>
      <w:r w:rsidR="001A1C4F" w:rsidRPr="00C718B4">
        <w:rPr>
          <w:color w:val="auto"/>
        </w:rPr>
        <w:t xml:space="preserve"> </w:t>
      </w:r>
      <w:hyperlink r:id="rId21"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22"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proofErr w:type="spellStart"/>
      <w:r w:rsidRPr="00C718B4">
        <w:rPr>
          <w:color w:val="auto"/>
        </w:rPr>
        <w:t>Farmaha</w:t>
      </w:r>
      <w:proofErr w:type="spellEnd"/>
      <w:r w:rsidRPr="00C718B4">
        <w:rPr>
          <w:color w:val="auto"/>
        </w:rPr>
        <w:t xml:space="preserve">, B.S., K.M. Eskridge, K.G. Cassman, J.E. Specht, H. Yang, et al. 2016. Rotation impact on on-farm yield and input-use efficiency in high-yield irrigated maize–soybean systems. Agronomy Journal 108(6): 2313–2321. </w:t>
      </w:r>
      <w:proofErr w:type="spellStart"/>
      <w:r w:rsidRPr="00C718B4">
        <w:rPr>
          <w:color w:val="auto"/>
        </w:rPr>
        <w:t>doi</w:t>
      </w:r>
      <w:proofErr w:type="spellEnd"/>
      <w:r w:rsidRPr="00C718B4">
        <w:rPr>
          <w:color w:val="auto"/>
        </w:rPr>
        <w:t>: 10.2134/AGRONJ2016.01.0046.</w:t>
      </w:r>
    </w:p>
    <w:p w14:paraId="371153A6" w14:textId="77777777" w:rsidR="008C4354" w:rsidRPr="00C718B4" w:rsidRDefault="008C4354" w:rsidP="008C4354">
      <w:pPr>
        <w:pStyle w:val="References"/>
        <w:spacing w:line="480" w:lineRule="auto"/>
        <w:rPr>
          <w:color w:val="auto"/>
        </w:rPr>
      </w:pPr>
      <w:r w:rsidRPr="00C718B4">
        <w:rPr>
          <w:color w:val="auto"/>
        </w:rPr>
        <w:t xml:space="preserve">Gentry, L.F., M.L. Ruffo, and F.E. Below. 2013. Identifying factors controlling the continuous corn yield penalty. Agronomy Journal 105(2): 295–303. </w:t>
      </w:r>
      <w:proofErr w:type="spellStart"/>
      <w:r w:rsidRPr="00C718B4">
        <w:rPr>
          <w:color w:val="auto"/>
        </w:rPr>
        <w:t>doi</w:t>
      </w:r>
      <w:proofErr w:type="spellEnd"/>
      <w:r w:rsidRPr="00C718B4">
        <w:rPr>
          <w:color w:val="auto"/>
        </w:rPr>
        <w:t>: 10.2134/agronj2012.0246.</w:t>
      </w:r>
    </w:p>
    <w:p w14:paraId="2EC2E57E" w14:textId="5A6548C2" w:rsidR="008C4354" w:rsidRPr="00C718B4" w:rsidRDefault="008C4354" w:rsidP="008C4354">
      <w:pPr>
        <w:pStyle w:val="References"/>
        <w:spacing w:line="480" w:lineRule="auto"/>
        <w:rPr>
          <w:color w:val="auto"/>
        </w:rPr>
      </w:pPr>
      <w:r w:rsidRPr="00C718B4">
        <w:rPr>
          <w:color w:val="auto"/>
        </w:rPr>
        <w:t xml:space="preserve">Goldstein, W.A. 2000. The effect of farming systems on the relationship of corn root growth to grain yields.pdf. American Journal of Alternative Agriculture 15(3): 101–109. </w:t>
      </w:r>
      <w:proofErr w:type="spellStart"/>
      <w:r w:rsidRPr="00C718B4">
        <w:rPr>
          <w:color w:val="auto"/>
        </w:rPr>
        <w:t>doi</w:t>
      </w:r>
      <w:proofErr w:type="spellEnd"/>
      <w:r w:rsidRPr="00C718B4">
        <w:rPr>
          <w:color w:val="auto"/>
        </w:rPr>
        <w:t>: 10.1017/S0889189300008602.</w:t>
      </w:r>
    </w:p>
    <w:p w14:paraId="7AA5258C" w14:textId="0B00C906" w:rsidR="003E242C" w:rsidRPr="00C718B4" w:rsidRDefault="003E242C" w:rsidP="008C4354">
      <w:pPr>
        <w:pStyle w:val="References"/>
        <w:spacing w:line="480" w:lineRule="auto"/>
        <w:rPr>
          <w:color w:val="auto"/>
        </w:rPr>
      </w:pPr>
      <w:r w:rsidRPr="00C718B4">
        <w:rPr>
          <w:color w:val="auto"/>
        </w:rPr>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23"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lastRenderedPageBreak/>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C718B4">
        <w:rPr>
          <w:color w:val="auto"/>
        </w:rPr>
        <w:t>doi</w:t>
      </w:r>
      <w:proofErr w:type="spellEnd"/>
      <w:r w:rsidRPr="00C718B4">
        <w:rPr>
          <w:color w:val="auto"/>
        </w:rPr>
        <w:t>: 10.1071/MF12164.</w:t>
      </w:r>
    </w:p>
    <w:p w14:paraId="1C9EA196" w14:textId="77777777" w:rsidR="008C4354" w:rsidRPr="00C718B4" w:rsidRDefault="008C4354" w:rsidP="008C4354">
      <w:pPr>
        <w:pStyle w:val="References"/>
        <w:spacing w:line="480" w:lineRule="auto"/>
        <w:rPr>
          <w:color w:val="auto"/>
        </w:rPr>
      </w:pPr>
      <w:r w:rsidRPr="00C718B4">
        <w:rPr>
          <w:color w:val="auto"/>
        </w:rPr>
        <w:t xml:space="preserve">Hatfield, J.L., L.D. McMullen, and C.S. Jones. 2009. Nitrate-nitrogen patterns in the Raccoon River Basin related to agricultural practices. Journal of Soil and Water Conservation 64(3): 190–199. </w:t>
      </w:r>
      <w:proofErr w:type="spellStart"/>
      <w:r w:rsidRPr="00C718B4">
        <w:rPr>
          <w:color w:val="auto"/>
        </w:rPr>
        <w:t>doi</w:t>
      </w:r>
      <w:proofErr w:type="spellEnd"/>
      <w:r w:rsidRPr="00C718B4">
        <w:rPr>
          <w:color w:val="auto"/>
        </w:rPr>
        <w:t>: 10.2489/JSWC.64.3.190.</w:t>
      </w:r>
    </w:p>
    <w:p w14:paraId="0CA9B516" w14:textId="77777777" w:rsidR="008C4354" w:rsidRPr="00C718B4" w:rsidRDefault="008C4354" w:rsidP="008C4354">
      <w:pPr>
        <w:pStyle w:val="References"/>
        <w:spacing w:line="480" w:lineRule="auto"/>
        <w:rPr>
          <w:color w:val="auto"/>
        </w:rPr>
      </w:pPr>
      <w:proofErr w:type="spellStart"/>
      <w:r w:rsidRPr="00C718B4">
        <w:rPr>
          <w:color w:val="auto"/>
        </w:rPr>
        <w:t>Hijmans</w:t>
      </w:r>
      <w:proofErr w:type="spellEnd"/>
      <w:r w:rsidRPr="00C718B4">
        <w:rPr>
          <w:color w:val="auto"/>
        </w:rPr>
        <w:t xml:space="preserve">, R.J., H. Choe, and J. Perlman. 2016. Spatiotemporal patterns of field crop diversity in the United States, 1870–2012. Agricultural &amp; Environmental Letters 1(1): 160022. </w:t>
      </w:r>
      <w:proofErr w:type="spellStart"/>
      <w:r w:rsidRPr="00C718B4">
        <w:rPr>
          <w:color w:val="auto"/>
        </w:rPr>
        <w:t>doi</w:t>
      </w:r>
      <w:proofErr w:type="spellEnd"/>
      <w:r w:rsidRPr="00C718B4">
        <w:rPr>
          <w:color w:val="auto"/>
        </w:rPr>
        <w:t>: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w:t>
      </w:r>
      <w:proofErr w:type="spellStart"/>
      <w:r w:rsidRPr="00C718B4">
        <w:rPr>
          <w:color w:val="auto"/>
        </w:rPr>
        <w:t>Abiven</w:t>
      </w:r>
      <w:proofErr w:type="spellEnd"/>
      <w:r w:rsidRPr="00C718B4">
        <w:rPr>
          <w:color w:val="auto"/>
        </w:rPr>
        <w:t xml:space="preserve">, S., Oberholzer, H.R., </w:t>
      </w:r>
      <w:proofErr w:type="spellStart"/>
      <w:r w:rsidRPr="00C718B4">
        <w:rPr>
          <w:color w:val="auto"/>
        </w:rPr>
        <w:t>Hammelehle</w:t>
      </w:r>
      <w:proofErr w:type="spellEnd"/>
      <w:r w:rsidRPr="00C718B4">
        <w:rPr>
          <w:color w:val="auto"/>
        </w:rPr>
        <w:t xml:space="preserv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24"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 xml:space="preserve">54(18): 11002–11014. </w:t>
      </w:r>
      <w:proofErr w:type="spellStart"/>
      <w:r w:rsidRPr="00C718B4">
        <w:rPr>
          <w:color w:val="auto"/>
        </w:rPr>
        <w:t>doi</w:t>
      </w:r>
      <w:proofErr w:type="spellEnd"/>
      <w:r w:rsidRPr="00C718B4">
        <w:rPr>
          <w:color w:val="auto"/>
        </w:rPr>
        <w:t>: 10.1021/ACS.EST.9B06929.</w:t>
      </w:r>
    </w:p>
    <w:p w14:paraId="6AB59DD1" w14:textId="77777777" w:rsidR="008C4354" w:rsidRPr="00C718B4" w:rsidRDefault="008C4354" w:rsidP="008C4354">
      <w:pPr>
        <w:pStyle w:val="References"/>
        <w:spacing w:line="480" w:lineRule="auto"/>
        <w:rPr>
          <w:color w:val="auto"/>
        </w:rPr>
      </w:pPr>
      <w:r w:rsidRPr="00C718B4">
        <w:rPr>
          <w:color w:val="auto"/>
        </w:rPr>
        <w:t xml:space="preserve">Iowa Environmental </w:t>
      </w:r>
      <w:proofErr w:type="spellStart"/>
      <w:r w:rsidRPr="00C718B4">
        <w:rPr>
          <w:color w:val="auto"/>
        </w:rPr>
        <w:t>Mesonet</w:t>
      </w:r>
      <w:proofErr w:type="spellEnd"/>
      <w:r w:rsidRPr="00C718B4">
        <w:rPr>
          <w:color w:val="auto"/>
        </w:rPr>
        <w: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lastRenderedPageBreak/>
        <w:t xml:space="preserve">Johnson, N.C., P.J. Copeland, R.K. Crookston, and F.L. Pfleger. 1992. Mycorrhizae: Possible explanation for yield decline with continuous corn and soybean. Agronomy Journal 84(3): 387. </w:t>
      </w:r>
      <w:proofErr w:type="spellStart"/>
      <w:r w:rsidRPr="00C718B4">
        <w:rPr>
          <w:color w:val="auto"/>
        </w:rPr>
        <w:t>doi</w:t>
      </w:r>
      <w:proofErr w:type="spellEnd"/>
      <w:r w:rsidRPr="00C718B4">
        <w:rPr>
          <w:color w:val="auto"/>
        </w:rPr>
        <w:t>: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 xml:space="preserve">Jones, C.S., J.K. Nielsen, K.E. Schilling, and L.J. Weber. 2018. Iowa stream nitrate and the Gulf of Mexico (X. Wang, editor). </w:t>
      </w:r>
      <w:proofErr w:type="spellStart"/>
      <w:r w:rsidRPr="00C718B4">
        <w:rPr>
          <w:color w:val="auto"/>
        </w:rPr>
        <w:t>PLoS</w:t>
      </w:r>
      <w:proofErr w:type="spellEnd"/>
      <w:r w:rsidRPr="00C718B4">
        <w:rPr>
          <w:color w:val="auto"/>
        </w:rPr>
        <w:t xml:space="preserve"> ONE 13(4): 1–17. </w:t>
      </w:r>
      <w:proofErr w:type="spellStart"/>
      <w:r w:rsidRPr="00C718B4">
        <w:rPr>
          <w:color w:val="auto"/>
        </w:rPr>
        <w:t>doi</w:t>
      </w:r>
      <w:proofErr w:type="spellEnd"/>
      <w:r w:rsidRPr="00C718B4">
        <w:rPr>
          <w:color w:val="auto"/>
        </w:rPr>
        <w:t>: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 xml:space="preserve">King, A.E., and K.S. </w:t>
      </w:r>
      <w:proofErr w:type="spellStart"/>
      <w:r w:rsidRPr="00C718B4">
        <w:rPr>
          <w:color w:val="auto"/>
        </w:rPr>
        <w:t>Hofmockel</w:t>
      </w:r>
      <w:proofErr w:type="spellEnd"/>
      <w:r w:rsidRPr="00C718B4">
        <w:rPr>
          <w:color w:val="auto"/>
        </w:rPr>
        <w:t xml:space="preserve">. 2017. Diversified cropping systems support greater microbial cycling and retention of carbon and nitrogen. Agriculture, Ecosystems and Environment 240: 66–76. </w:t>
      </w:r>
      <w:proofErr w:type="spellStart"/>
      <w:r w:rsidRPr="00C718B4">
        <w:rPr>
          <w:color w:val="auto"/>
        </w:rPr>
        <w:t>doi</w:t>
      </w:r>
      <w:proofErr w:type="spellEnd"/>
      <w:r w:rsidRPr="00C718B4">
        <w:rPr>
          <w:color w:val="auto"/>
        </w:rPr>
        <w:t>: 10.1016/j.agee.2017.01.040.</w:t>
      </w:r>
    </w:p>
    <w:p w14:paraId="08E1EC5F" w14:textId="77777777" w:rsidR="008C4354" w:rsidRPr="00C718B4" w:rsidRDefault="008C4354" w:rsidP="008C4354">
      <w:pPr>
        <w:pStyle w:val="References"/>
        <w:spacing w:line="480" w:lineRule="auto"/>
        <w:rPr>
          <w:color w:val="auto"/>
        </w:rPr>
      </w:pPr>
      <w:r w:rsidRPr="00C718B4">
        <w:rPr>
          <w:color w:val="auto"/>
        </w:rPr>
        <w:t xml:space="preserve">Kuha, J. 2004. AIC and BIC: Comparisons of assumptions and performance. Sociological Methods and Research 33(2): 188–229. </w:t>
      </w:r>
      <w:proofErr w:type="spellStart"/>
      <w:r w:rsidRPr="00C718B4">
        <w:rPr>
          <w:color w:val="auto"/>
        </w:rPr>
        <w:t>doi</w:t>
      </w:r>
      <w:proofErr w:type="spellEnd"/>
      <w:r w:rsidRPr="00C718B4">
        <w:rPr>
          <w:color w:val="auto"/>
        </w:rPr>
        <w:t>: 10.1177/0049124103262065.</w:t>
      </w:r>
    </w:p>
    <w:p w14:paraId="5E35B919" w14:textId="77777777" w:rsidR="008C4354" w:rsidRPr="00C718B4" w:rsidRDefault="008C4354" w:rsidP="008C4354">
      <w:pPr>
        <w:pStyle w:val="References"/>
        <w:spacing w:line="480" w:lineRule="auto"/>
        <w:rPr>
          <w:color w:val="auto"/>
        </w:rPr>
      </w:pPr>
      <w:r w:rsidRPr="00C718B4">
        <w:rPr>
          <w:color w:val="auto"/>
        </w:rPr>
        <w:t xml:space="preserve">Kuznetsova, A., P.B. Brockhoff, and R.H.B. Christensen. 2017. </w:t>
      </w:r>
      <w:proofErr w:type="spellStart"/>
      <w:r w:rsidRPr="00C718B4">
        <w:rPr>
          <w:color w:val="auto"/>
        </w:rPr>
        <w:t>lmerTest</w:t>
      </w:r>
      <w:proofErr w:type="spellEnd"/>
      <w:r w:rsidRPr="00C718B4">
        <w:rPr>
          <w:color w:val="auto"/>
        </w:rPr>
        <w:t xml:space="preserve"> Package: Tests in linear mixed effects models. Journal of Statistical Software 82(13). </w:t>
      </w:r>
      <w:proofErr w:type="spellStart"/>
      <w:r w:rsidRPr="00C718B4">
        <w:rPr>
          <w:color w:val="auto"/>
        </w:rPr>
        <w:t>doi</w:t>
      </w:r>
      <w:proofErr w:type="spellEnd"/>
      <w:r w:rsidRPr="00C718B4">
        <w:rPr>
          <w:color w:val="auto"/>
        </w:rPr>
        <w:t>: 10.18637/</w:t>
      </w:r>
      <w:proofErr w:type="gramStart"/>
      <w:r w:rsidRPr="00C718B4">
        <w:rPr>
          <w:color w:val="auto"/>
        </w:rPr>
        <w:t>jss.v082.i</w:t>
      </w:r>
      <w:proofErr w:type="gramEnd"/>
      <w:r w:rsidRPr="00C718B4">
        <w:rPr>
          <w:color w:val="auto"/>
        </w:rPr>
        <w:t>13.</w:t>
      </w:r>
    </w:p>
    <w:p w14:paraId="4E0AE3F3" w14:textId="77777777" w:rsidR="008C4354" w:rsidRPr="00C718B4" w:rsidRDefault="008C4354" w:rsidP="008C4354">
      <w:pPr>
        <w:pStyle w:val="References"/>
        <w:spacing w:line="480" w:lineRule="auto"/>
        <w:rPr>
          <w:color w:val="auto"/>
        </w:rPr>
      </w:pPr>
      <w:r w:rsidRPr="00C718B4">
        <w:rPr>
          <w:color w:val="auto"/>
        </w:rPr>
        <w:t xml:space="preserve">Lazicki, P.A., M. Liebman, and M.M. Wander. 2016. Root parameters show how management alters resource distribution and soil quality in conventional and low-input cropping systems in central </w:t>
      </w:r>
      <w:proofErr w:type="spellStart"/>
      <w:r w:rsidRPr="00C718B4">
        <w:rPr>
          <w:color w:val="auto"/>
        </w:rPr>
        <w:t>iowa</w:t>
      </w:r>
      <w:proofErr w:type="spellEnd"/>
      <w:r w:rsidRPr="00C718B4">
        <w:rPr>
          <w:color w:val="auto"/>
        </w:rPr>
        <w:t xml:space="preserve">. </w:t>
      </w:r>
      <w:proofErr w:type="spellStart"/>
      <w:r w:rsidRPr="00C718B4">
        <w:rPr>
          <w:color w:val="auto"/>
        </w:rPr>
        <w:t>PLoS</w:t>
      </w:r>
      <w:proofErr w:type="spellEnd"/>
      <w:r w:rsidRPr="00C718B4">
        <w:rPr>
          <w:color w:val="auto"/>
        </w:rPr>
        <w:t xml:space="preserve"> ONE 11(10): 1–19. </w:t>
      </w:r>
      <w:proofErr w:type="spellStart"/>
      <w:r w:rsidRPr="00C718B4">
        <w:rPr>
          <w:color w:val="auto"/>
        </w:rPr>
        <w:t>doi</w:t>
      </w:r>
      <w:proofErr w:type="spellEnd"/>
      <w:r w:rsidRPr="00C718B4">
        <w:rPr>
          <w:color w:val="auto"/>
        </w:rPr>
        <w:t>: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t xml:space="preserve">Lenth, R., H. </w:t>
      </w:r>
      <w:proofErr w:type="spellStart"/>
      <w:r w:rsidRPr="00C718B4">
        <w:rPr>
          <w:color w:val="auto"/>
        </w:rPr>
        <w:t>Singmann</w:t>
      </w:r>
      <w:proofErr w:type="spellEnd"/>
      <w:r w:rsidRPr="00C718B4">
        <w:rPr>
          <w:color w:val="auto"/>
        </w:rPr>
        <w:t xml:space="preserve">, and J. Love. 2018. </w:t>
      </w:r>
      <w:proofErr w:type="spellStart"/>
      <w:r w:rsidRPr="00C718B4">
        <w:rPr>
          <w:color w:val="auto"/>
        </w:rPr>
        <w:t>Emmeans</w:t>
      </w:r>
      <w:proofErr w:type="spellEnd"/>
      <w:r w:rsidRPr="00C718B4">
        <w:rPr>
          <w:color w:val="auto"/>
        </w:rPr>
        <w:t>: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lastRenderedPageBreak/>
        <w:t xml:space="preserve">Liebman, M., L.R. Gibson, D.N. Sundberg, A.H. Heggenstaller, P.R. Westerman, et al. 2008. Agronomic and economic performance characteristics of conventional and low-external-input cropping systems in the central Corn Belt. Agronomy Journal 100(3): 600–610. </w:t>
      </w:r>
      <w:proofErr w:type="spellStart"/>
      <w:r w:rsidRPr="00C718B4">
        <w:rPr>
          <w:color w:val="auto"/>
        </w:rPr>
        <w:t>doi</w:t>
      </w:r>
      <w:proofErr w:type="spellEnd"/>
      <w:r w:rsidRPr="00C718B4">
        <w:rPr>
          <w:color w:val="auto"/>
        </w:rPr>
        <w:t>: 10.2134/AGRONJ2007.0222.</w:t>
      </w:r>
    </w:p>
    <w:p w14:paraId="606BBCD2" w14:textId="77777777" w:rsidR="008C4354" w:rsidRPr="00C718B4" w:rsidRDefault="008C4354" w:rsidP="008C4354">
      <w:pPr>
        <w:pStyle w:val="References"/>
        <w:spacing w:line="480" w:lineRule="auto"/>
        <w:rPr>
          <w:color w:val="auto"/>
        </w:rPr>
      </w:pPr>
      <w:r w:rsidRPr="00C718B4">
        <w:rPr>
          <w:color w:val="auto"/>
        </w:rPr>
        <w:t xml:space="preserve">Lynch, J.P. 2013. Steep, cheap and deep: An ideotype to optimize water and N acquisition by maize root systems. Annals of Botany 112(2): 347–357. </w:t>
      </w:r>
      <w:proofErr w:type="spellStart"/>
      <w:r w:rsidRPr="00C718B4">
        <w:rPr>
          <w:color w:val="auto"/>
        </w:rPr>
        <w:t>doi</w:t>
      </w:r>
      <w:proofErr w:type="spellEnd"/>
      <w:r w:rsidRPr="00C718B4">
        <w:rPr>
          <w:color w:val="auto"/>
        </w:rPr>
        <w:t>: 10.1093/</w:t>
      </w:r>
      <w:proofErr w:type="spellStart"/>
      <w:r w:rsidRPr="00C718B4">
        <w:rPr>
          <w:color w:val="auto"/>
        </w:rPr>
        <w:t>aob</w:t>
      </w:r>
      <w:proofErr w:type="spellEnd"/>
      <w:r w:rsidRPr="00C718B4">
        <w:rPr>
          <w:color w:val="auto"/>
        </w:rPr>
        <w:t>/mcs293.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 xml:space="preserve">4(1): 74. </w:t>
      </w:r>
      <w:proofErr w:type="spellStart"/>
      <w:r w:rsidRPr="00C718B4">
        <w:rPr>
          <w:color w:val="auto"/>
        </w:rPr>
        <w:t>doi</w:t>
      </w:r>
      <w:proofErr w:type="spellEnd"/>
      <w:r w:rsidRPr="00C718B4">
        <w:rPr>
          <w:color w:val="auto"/>
        </w:rPr>
        <w:t>: 10.2134/jpa1991.0074.</w:t>
      </w:r>
    </w:p>
    <w:p w14:paraId="542E657C" w14:textId="77777777" w:rsidR="008C4354" w:rsidRPr="00C718B4" w:rsidRDefault="008C4354" w:rsidP="008C4354">
      <w:pPr>
        <w:pStyle w:val="References"/>
        <w:spacing w:line="480" w:lineRule="auto"/>
        <w:rPr>
          <w:color w:val="auto"/>
        </w:rPr>
      </w:pPr>
      <w:r w:rsidRPr="00C718B4">
        <w:rPr>
          <w:color w:val="auto"/>
        </w:rPr>
        <w:t xml:space="preserve">Miguez, F. 2021. </w:t>
      </w:r>
      <w:proofErr w:type="spellStart"/>
      <w:r w:rsidRPr="00C718B4">
        <w:rPr>
          <w:color w:val="auto"/>
        </w:rPr>
        <w:t>nlraa</w:t>
      </w:r>
      <w:proofErr w:type="spellEnd"/>
      <w:r w:rsidRPr="00C718B4">
        <w:rPr>
          <w:color w:val="auto"/>
        </w:rPr>
        <w:t>: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t xml:space="preserve">Miguez, F., S. </w:t>
      </w:r>
      <w:proofErr w:type="spellStart"/>
      <w:r w:rsidRPr="00C718B4">
        <w:rPr>
          <w:color w:val="auto"/>
        </w:rPr>
        <w:t>Archontoulis</w:t>
      </w:r>
      <w:proofErr w:type="spellEnd"/>
      <w:r w:rsidRPr="00C718B4">
        <w:rPr>
          <w:color w:val="auto"/>
        </w:rPr>
        <w:t xml:space="preserve">, H. </w:t>
      </w:r>
      <w:proofErr w:type="spellStart"/>
      <w:r w:rsidRPr="00C718B4">
        <w:rPr>
          <w:color w:val="auto"/>
        </w:rPr>
        <w:t>Dokoohaki</w:t>
      </w:r>
      <w:proofErr w:type="spellEnd"/>
      <w:r w:rsidRPr="00C718B4">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lastRenderedPageBreak/>
        <w:t xml:space="preserve">Mortensen, D.A., and R.G. Smith. 2020. Confronting Barriers to Cropping System Diversification. Frontiers in Sustainable Food Systems 4. </w:t>
      </w:r>
      <w:proofErr w:type="spellStart"/>
      <w:r w:rsidRPr="00C718B4">
        <w:rPr>
          <w:color w:val="auto"/>
        </w:rPr>
        <w:t>doi</w:t>
      </w:r>
      <w:proofErr w:type="spellEnd"/>
      <w:r w:rsidRPr="00C718B4">
        <w:rPr>
          <w:color w:val="auto"/>
        </w:rPr>
        <w:t>: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w:t>
      </w:r>
      <w:proofErr w:type="spellStart"/>
      <w:r w:rsidRPr="002503E6">
        <w:rPr>
          <w:color w:val="auto"/>
        </w:rPr>
        <w:t>Zea</w:t>
      </w:r>
      <w:proofErr w:type="spellEnd"/>
      <w:r w:rsidRPr="002503E6">
        <w:rPr>
          <w:color w:val="auto"/>
        </w:rPr>
        <w:t xml:space="preserve"> mays L.) to physical impedance. New Phytologist, 109(3), 303-311.</w:t>
      </w:r>
      <w:r w:rsidR="002503E6" w:rsidRPr="002503E6">
        <w:rPr>
          <w:color w:val="auto"/>
        </w:rPr>
        <w:t xml:space="preserve">  </w:t>
      </w:r>
      <w:hyperlink r:id="rId25"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 xml:space="preserve">Nichols, V.A., Ordóñez, R.A., Wright, E.E., Castellano, M.J., Liebman, M., Hatfield, J.L., Helmers, M. and </w:t>
      </w:r>
      <w:proofErr w:type="spellStart"/>
      <w:r w:rsidRPr="00C718B4">
        <w:rPr>
          <w:color w:val="auto"/>
        </w:rPr>
        <w:t>Archontoulis</w:t>
      </w:r>
      <w:proofErr w:type="spellEnd"/>
      <w:r w:rsidRPr="00C718B4">
        <w:rPr>
          <w:color w:val="auto"/>
        </w:rPr>
        <w:t>,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 xml:space="preserve">Nickel, S.E., R.K. Crookston, and M.P. Russelle. 1995. Root growth and distribution are affected by corn-soybean cropping sequence. Agronomy Journal 87(5): 895–902. </w:t>
      </w:r>
      <w:proofErr w:type="spellStart"/>
      <w:r w:rsidRPr="00C718B4">
        <w:rPr>
          <w:color w:val="auto"/>
        </w:rPr>
        <w:t>doi</w:t>
      </w:r>
      <w:proofErr w:type="spellEnd"/>
      <w:r w:rsidRPr="00C718B4">
        <w:rPr>
          <w:color w:val="auto"/>
        </w:rPr>
        <w:t>: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 xml:space="preserve">Ordóñez, R.A., M.J. Castellano, J.L. Hatfield, M.J. Helmers, M.A. Licht, et al. 2018. Maize and soybean root front velocity and maximum depth in Iowa, USA. Field Crops Research 215(September 2017): 122–131. </w:t>
      </w:r>
      <w:proofErr w:type="spellStart"/>
      <w:r w:rsidRPr="00C718B4">
        <w:rPr>
          <w:color w:val="auto"/>
        </w:rPr>
        <w:t>doi</w:t>
      </w:r>
      <w:proofErr w:type="spellEnd"/>
      <w:r w:rsidRPr="00C718B4">
        <w:rPr>
          <w:color w:val="auto"/>
        </w:rPr>
        <w:t>: 10.1016/j.fcr.2017.09.003.</w:t>
      </w:r>
    </w:p>
    <w:p w14:paraId="2D6250A0" w14:textId="60FF86DC" w:rsidR="008C4354" w:rsidRPr="00C718B4" w:rsidRDefault="008C4354" w:rsidP="008C4354">
      <w:pPr>
        <w:pStyle w:val="References"/>
        <w:spacing w:line="480" w:lineRule="auto"/>
        <w:rPr>
          <w:color w:val="auto"/>
        </w:rPr>
      </w:pPr>
      <w:r w:rsidRPr="00C718B4">
        <w:rPr>
          <w:color w:val="auto"/>
        </w:rPr>
        <w:t xml:space="preserve">Ordóñez, R.A., </w:t>
      </w:r>
      <w:proofErr w:type="spellStart"/>
      <w:r w:rsidRPr="00C718B4">
        <w:rPr>
          <w:color w:val="auto"/>
        </w:rPr>
        <w:t>Archontoulis</w:t>
      </w:r>
      <w:proofErr w:type="spellEnd"/>
      <w:r w:rsidRPr="00C718B4">
        <w:rPr>
          <w:color w:val="auto"/>
        </w:rPr>
        <w:t>,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proofErr w:type="spellStart"/>
      <w:r w:rsidRPr="00C718B4">
        <w:rPr>
          <w:color w:val="auto"/>
        </w:rPr>
        <w:lastRenderedPageBreak/>
        <w:t>Osterholz</w:t>
      </w:r>
      <w:proofErr w:type="spellEnd"/>
      <w:r w:rsidRPr="00C718B4">
        <w:rPr>
          <w:color w:val="auto"/>
        </w:rPr>
        <w:t xml:space="preserve">, W.R., M. Liebman, and M.J. Castellano. 2018. Can soil nitrogen dynamics explain the yield benefit of crop diversification? Field Crops Research 219: 33–42. </w:t>
      </w:r>
      <w:proofErr w:type="spellStart"/>
      <w:r w:rsidRPr="00C718B4">
        <w:rPr>
          <w:color w:val="auto"/>
        </w:rPr>
        <w:t>doi</w:t>
      </w:r>
      <w:proofErr w:type="spellEnd"/>
      <w:r w:rsidRPr="00C718B4">
        <w:rPr>
          <w:color w:val="auto"/>
        </w:rPr>
        <w:t>: 10.1016/J.FCR.2018.01.026.</w:t>
      </w:r>
    </w:p>
    <w:p w14:paraId="56A98674" w14:textId="77777777" w:rsidR="008C4354" w:rsidRPr="00C718B4" w:rsidRDefault="008C4354" w:rsidP="008C4354">
      <w:pPr>
        <w:pStyle w:val="References"/>
        <w:spacing w:line="480" w:lineRule="auto"/>
        <w:rPr>
          <w:color w:val="auto"/>
        </w:rPr>
      </w:pPr>
      <w:r w:rsidRPr="00C718B4">
        <w:rPr>
          <w:color w:val="auto"/>
        </w:rPr>
        <w:t xml:space="preserve">Pasley, H., V. Nichols, M. Castellano, M. Baum, E. </w:t>
      </w:r>
      <w:proofErr w:type="spellStart"/>
      <w:r w:rsidRPr="00C718B4">
        <w:rPr>
          <w:color w:val="auto"/>
        </w:rPr>
        <w:t>Kladivko</w:t>
      </w:r>
      <w:proofErr w:type="spellEnd"/>
      <w:r w:rsidRPr="00C718B4">
        <w:rPr>
          <w:color w:val="auto"/>
        </w:rPr>
        <w:t xml:space="preserve">, et al. 2021. Rotating maize reduces the risk and rate of nitrate leaching. Environmental Research Letters 16(6): 064063. </w:t>
      </w:r>
      <w:proofErr w:type="spellStart"/>
      <w:r w:rsidRPr="00C718B4">
        <w:rPr>
          <w:color w:val="auto"/>
        </w:rPr>
        <w:t>doi</w:t>
      </w:r>
      <w:proofErr w:type="spellEnd"/>
      <w:r w:rsidRPr="00C718B4">
        <w:rPr>
          <w:color w:val="auto"/>
        </w:rPr>
        <w:t>: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 xml:space="preserve">Peterson, T.A., C.A. Shapiro, and A.D. Flowerday. 1990. Rainfall and previous crop effects on crop yields. American Journal of Alternative Agriculture 5(1): 33–37. </w:t>
      </w:r>
      <w:proofErr w:type="spellStart"/>
      <w:r w:rsidRPr="00C718B4">
        <w:rPr>
          <w:color w:val="auto"/>
        </w:rPr>
        <w:t>doi</w:t>
      </w:r>
      <w:proofErr w:type="spellEnd"/>
      <w:r w:rsidRPr="00C718B4">
        <w:rPr>
          <w:color w:val="auto"/>
        </w:rPr>
        <w:t>: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 xml:space="preserve">Pinheiro J, Bates D, R Core Team. 2022. </w:t>
      </w:r>
      <w:proofErr w:type="spellStart"/>
      <w:r w:rsidRPr="00C718B4">
        <w:rPr>
          <w:color w:val="auto"/>
        </w:rPr>
        <w:t>nlme</w:t>
      </w:r>
      <w:proofErr w:type="spellEnd"/>
      <w:r w:rsidRPr="00C718B4">
        <w:rPr>
          <w:color w:val="auto"/>
        </w:rPr>
        <w:t>: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t xml:space="preserve">Poffenbarger, H.J., D.C. Olk, C. </w:t>
      </w:r>
      <w:proofErr w:type="spellStart"/>
      <w:r w:rsidRPr="00C718B4">
        <w:rPr>
          <w:color w:val="auto"/>
        </w:rPr>
        <w:t>Cambardella</w:t>
      </w:r>
      <w:proofErr w:type="spellEnd"/>
      <w:r w:rsidRPr="00C718B4">
        <w:rPr>
          <w:color w:val="auto"/>
        </w:rPr>
        <w:t xml:space="preserve">, J. Kersey, M. Liebman, et al. 2020. Whole-profile soil organic matter content, composition, and stability under cropping systems that differ in belowground inputs. Agriculture, Ecosystems &amp; Environment 291: 106810. </w:t>
      </w:r>
      <w:proofErr w:type="spellStart"/>
      <w:r w:rsidRPr="00C718B4">
        <w:rPr>
          <w:color w:val="auto"/>
        </w:rPr>
        <w:t>doi</w:t>
      </w:r>
      <w:proofErr w:type="spellEnd"/>
      <w:r w:rsidRPr="00C718B4">
        <w:rPr>
          <w:color w:val="auto"/>
        </w:rPr>
        <w:t>: 10.1016/J.AGEE.2019.106810.</w:t>
      </w:r>
    </w:p>
    <w:p w14:paraId="34F96A5F" w14:textId="77777777" w:rsidR="008C4354" w:rsidRPr="00C718B4" w:rsidRDefault="008C4354" w:rsidP="008C4354">
      <w:pPr>
        <w:pStyle w:val="References"/>
        <w:spacing w:line="480" w:lineRule="auto"/>
        <w:rPr>
          <w:color w:val="auto"/>
        </w:rPr>
      </w:pPr>
      <w:r w:rsidRPr="00C718B4">
        <w:rPr>
          <w:color w:val="auto"/>
        </w:rPr>
        <w:lastRenderedPageBreak/>
        <w:t xml:space="preserve">Porter, P.M., J.G. Lauer, W.E. Lueschen, J.H. Ford, T.R. </w:t>
      </w:r>
      <w:proofErr w:type="spellStart"/>
      <w:r w:rsidRPr="00C718B4">
        <w:rPr>
          <w:color w:val="auto"/>
        </w:rPr>
        <w:t>Hoverstad</w:t>
      </w:r>
      <w:proofErr w:type="spellEnd"/>
      <w:r w:rsidRPr="00C718B4">
        <w:rPr>
          <w:color w:val="auto"/>
        </w:rPr>
        <w:t xml:space="preserve">, et al. 1997. Environment affects the corn and soybean rotation effect. Agronomy Journal 89(3): 441–448. </w:t>
      </w:r>
      <w:proofErr w:type="spellStart"/>
      <w:r w:rsidRPr="00C718B4">
        <w:rPr>
          <w:color w:val="auto"/>
        </w:rPr>
        <w:t>doi</w:t>
      </w:r>
      <w:proofErr w:type="spellEnd"/>
      <w:r w:rsidRPr="00C718B4">
        <w:rPr>
          <w:color w:val="auto"/>
        </w:rPr>
        <w:t>: 10.2134/agronj1997.00021962008900030012x.</w:t>
      </w:r>
    </w:p>
    <w:p w14:paraId="6C04DC23" w14:textId="47BB656D" w:rsidR="003E242C" w:rsidRPr="00C718B4" w:rsidRDefault="003E242C" w:rsidP="008C4354">
      <w:pPr>
        <w:pStyle w:val="References"/>
        <w:spacing w:line="480" w:lineRule="auto"/>
        <w:rPr>
          <w:color w:val="auto"/>
        </w:rPr>
      </w:pPr>
      <w:proofErr w:type="spellStart"/>
      <w:r w:rsidRPr="00C718B4">
        <w:rPr>
          <w:color w:val="auto"/>
        </w:rPr>
        <w:t>Rasse</w:t>
      </w:r>
      <w:proofErr w:type="spellEnd"/>
      <w:r w:rsidRPr="00C718B4">
        <w:rPr>
          <w:color w:val="auto"/>
        </w:rPr>
        <w:t>,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 xml:space="preserve">Schilling, K.E., K.S. Chan, H. Liu, and Y.K. Zhang. 2010. Quantifying the effect of land use land cover change on increasing discharge in the Upper Mississippi River. Journal of Hydrology 387(3–4): 343–345. </w:t>
      </w:r>
      <w:proofErr w:type="spellStart"/>
      <w:r w:rsidRPr="00C718B4">
        <w:rPr>
          <w:color w:val="auto"/>
        </w:rPr>
        <w:t>doi</w:t>
      </w:r>
      <w:proofErr w:type="spellEnd"/>
      <w:r w:rsidRPr="00C718B4">
        <w:rPr>
          <w:color w:val="auto"/>
        </w:rPr>
        <w:t>: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 xml:space="preserve">Seifert, C.A., M.J. Roberts, and D.B. Lobell. 2017. Continuous corn and soybean yield penalties across hundreds of thousands of fields. Agronomy Journal 109(2): 541–548. </w:t>
      </w:r>
      <w:proofErr w:type="spellStart"/>
      <w:r w:rsidRPr="00C718B4">
        <w:rPr>
          <w:color w:val="auto"/>
        </w:rPr>
        <w:t>doi</w:t>
      </w:r>
      <w:proofErr w:type="spellEnd"/>
      <w:r w:rsidRPr="00C718B4">
        <w:rPr>
          <w:color w:val="auto"/>
        </w:rPr>
        <w:t>: 10.2134/agronj2016.03.0134.</w:t>
      </w:r>
    </w:p>
    <w:p w14:paraId="41930A26" w14:textId="77777777" w:rsidR="008C4354" w:rsidRPr="00C718B4" w:rsidRDefault="008C4354" w:rsidP="008C4354">
      <w:pPr>
        <w:pStyle w:val="References"/>
        <w:spacing w:line="480" w:lineRule="auto"/>
        <w:rPr>
          <w:color w:val="auto"/>
        </w:rPr>
      </w:pPr>
      <w:r w:rsidRPr="00C718B4">
        <w:rPr>
          <w:color w:val="auto"/>
        </w:rPr>
        <w:t xml:space="preserve">Stanger, T.F., and J.G. Lauer. 2008. Corn grain yield response to crop rotation and nitrogen over 35 Years. Agronomy Journal 100(3): 643–650. </w:t>
      </w:r>
      <w:proofErr w:type="spellStart"/>
      <w:r w:rsidRPr="00C718B4">
        <w:rPr>
          <w:color w:val="auto"/>
        </w:rPr>
        <w:t>doi</w:t>
      </w:r>
      <w:proofErr w:type="spellEnd"/>
      <w:r w:rsidRPr="00C718B4">
        <w:rPr>
          <w:color w:val="auto"/>
        </w:rPr>
        <w:t>: 10.2134/AGRONJ2007.0280.</w:t>
      </w:r>
    </w:p>
    <w:p w14:paraId="76554924" w14:textId="3B725224" w:rsidR="00F10C48" w:rsidRDefault="00F10C48" w:rsidP="008C4354">
      <w:pPr>
        <w:pStyle w:val="References"/>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Thorup-Kristensen, K., </w:t>
      </w:r>
      <w:r w:rsidR="00944434">
        <w:rPr>
          <w:rFonts w:ascii="Arial" w:hAnsi="Arial" w:cs="Arial"/>
          <w:color w:val="222222"/>
          <w:sz w:val="20"/>
          <w:szCs w:val="20"/>
          <w:shd w:val="clear" w:color="auto" w:fill="FFFFFF"/>
        </w:rPr>
        <w:t>and J.</w:t>
      </w:r>
      <w:r>
        <w:rPr>
          <w:rFonts w:ascii="Arial" w:hAnsi="Arial" w:cs="Arial"/>
          <w:color w:val="222222"/>
          <w:sz w:val="20"/>
          <w:szCs w:val="20"/>
          <w:shd w:val="clear" w:color="auto" w:fill="FFFFFF"/>
        </w:rPr>
        <w:t xml:space="preserve"> Kirkegaard</w:t>
      </w:r>
      <w:r w:rsidR="0094443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2016. Root system-based limits to agricultural productivity and efficiency: the farming systems context. </w:t>
      </w:r>
      <w:r>
        <w:rPr>
          <w:rFonts w:ascii="Arial" w:hAnsi="Arial" w:cs="Arial"/>
          <w:i/>
          <w:iCs/>
          <w:color w:val="222222"/>
          <w:sz w:val="20"/>
          <w:szCs w:val="20"/>
          <w:shd w:val="clear" w:color="auto" w:fill="FFFFFF"/>
        </w:rPr>
        <w:t>Annals of Botany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118</w:t>
      </w:r>
      <w:r>
        <w:rPr>
          <w:rFonts w:ascii="Arial" w:hAnsi="Arial" w:cs="Arial"/>
          <w:color w:val="222222"/>
          <w:sz w:val="20"/>
          <w:szCs w:val="20"/>
          <w:shd w:val="clear" w:color="auto" w:fill="FFFFFF"/>
        </w:rPr>
        <w:t>(4)</w:t>
      </w:r>
      <w:r w:rsidR="00944434">
        <w:rPr>
          <w:rFonts w:ascii="Arial" w:hAnsi="Arial" w:cs="Arial"/>
          <w:color w:val="222222"/>
          <w:sz w:val="20"/>
          <w:szCs w:val="20"/>
          <w:shd w:val="clear" w:color="auto" w:fill="FFFFFF"/>
        </w:rPr>
        <w:t>:</w:t>
      </w:r>
      <w:r>
        <w:rPr>
          <w:rFonts w:ascii="Arial" w:hAnsi="Arial" w:cs="Arial"/>
          <w:color w:val="222222"/>
          <w:sz w:val="20"/>
          <w:szCs w:val="20"/>
          <w:shd w:val="clear" w:color="auto" w:fill="FFFFFF"/>
        </w:rPr>
        <w:t>573-592.</w:t>
      </w:r>
    </w:p>
    <w:p w14:paraId="6224E2D9" w14:textId="0AA16FE9" w:rsidR="00944434" w:rsidRDefault="00944434" w:rsidP="008C4354">
      <w:pPr>
        <w:pStyle w:val="References"/>
        <w:spacing w:line="480" w:lineRule="auto"/>
        <w:rPr>
          <w:color w:val="auto"/>
        </w:rPr>
      </w:pPr>
      <w:r>
        <w:rPr>
          <w:rFonts w:ascii="Arial" w:hAnsi="Arial" w:cs="Arial"/>
          <w:color w:val="222222"/>
          <w:sz w:val="20"/>
          <w:szCs w:val="20"/>
          <w:shd w:val="clear" w:color="auto" w:fill="FFFFFF"/>
        </w:rPr>
        <w:t xml:space="preserve">Thorup-Kristensen, K., N. </w:t>
      </w:r>
      <w:proofErr w:type="gramStart"/>
      <w:r>
        <w:rPr>
          <w:rFonts w:ascii="Arial" w:hAnsi="Arial" w:cs="Arial"/>
          <w:color w:val="222222"/>
          <w:sz w:val="20"/>
          <w:szCs w:val="20"/>
          <w:shd w:val="clear" w:color="auto" w:fill="FFFFFF"/>
        </w:rPr>
        <w:t>Halberg,  M.</w:t>
      </w:r>
      <w:proofErr w:type="gramEnd"/>
      <w:r>
        <w:rPr>
          <w:rFonts w:ascii="Arial" w:hAnsi="Arial" w:cs="Arial"/>
          <w:color w:val="222222"/>
          <w:sz w:val="20"/>
          <w:szCs w:val="20"/>
          <w:shd w:val="clear" w:color="auto" w:fill="FFFFFF"/>
        </w:rPr>
        <w:t xml:space="preserve"> Nicolaisen,  J.E. Olesen, T.E. Crews, P. </w:t>
      </w:r>
      <w:proofErr w:type="spellStart"/>
      <w:r>
        <w:rPr>
          <w:rFonts w:ascii="Arial" w:hAnsi="Arial" w:cs="Arial"/>
          <w:color w:val="222222"/>
          <w:sz w:val="20"/>
          <w:szCs w:val="20"/>
          <w:shd w:val="clear" w:color="auto" w:fill="FFFFFF"/>
        </w:rPr>
        <w:t>Hinsinger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J.Kirekegaard</w:t>
      </w:r>
      <w:proofErr w:type="spellEnd"/>
      <w:r>
        <w:rPr>
          <w:rFonts w:ascii="Arial" w:hAnsi="Arial" w:cs="Arial"/>
          <w:color w:val="222222"/>
          <w:sz w:val="20"/>
          <w:szCs w:val="20"/>
          <w:shd w:val="clear" w:color="auto" w:fill="FFFFFF"/>
        </w:rPr>
        <w:t>, A. Pierret, D.B. Dresbøll. 2020. Digging deeper for agricultural resources, the value of deep rooting. </w:t>
      </w:r>
      <w:r>
        <w:rPr>
          <w:rFonts w:ascii="Arial" w:hAnsi="Arial" w:cs="Arial"/>
          <w:i/>
          <w:iCs/>
          <w:color w:val="222222"/>
          <w:sz w:val="20"/>
          <w:szCs w:val="20"/>
          <w:shd w:val="clear" w:color="auto" w:fill="FFFFFF"/>
        </w:rPr>
        <w:t>Trends in Plant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(4):406-417.</w:t>
      </w:r>
    </w:p>
    <w:p w14:paraId="40F93E6E" w14:textId="20E117A8" w:rsidR="008C4354" w:rsidRPr="00C718B4" w:rsidRDefault="008C4354" w:rsidP="008C4354">
      <w:pPr>
        <w:pStyle w:val="References"/>
        <w:spacing w:line="480" w:lineRule="auto"/>
        <w:rPr>
          <w:color w:val="auto"/>
        </w:rPr>
      </w:pPr>
      <w:r w:rsidRPr="00C718B4">
        <w:rPr>
          <w:color w:val="auto"/>
        </w:rPr>
        <w:lastRenderedPageBreak/>
        <w:t xml:space="preserve">Tron, S., G. Bodner, F. </w:t>
      </w:r>
      <w:proofErr w:type="spellStart"/>
      <w:r w:rsidRPr="00C718B4">
        <w:rPr>
          <w:color w:val="auto"/>
        </w:rPr>
        <w:t>Laio</w:t>
      </w:r>
      <w:proofErr w:type="spellEnd"/>
      <w:r w:rsidRPr="00C718B4">
        <w:rPr>
          <w:color w:val="auto"/>
        </w:rPr>
        <w:t xml:space="preserve">, L. Ridolfi, and D. Leitner. 2015. Can diversity in root architecture explain plant water use efficiency? A modeling </w:t>
      </w:r>
      <w:proofErr w:type="gramStart"/>
      <w:r w:rsidRPr="00C718B4">
        <w:rPr>
          <w:color w:val="auto"/>
        </w:rPr>
        <w:t>study</w:t>
      </w:r>
      <w:proofErr w:type="gramEnd"/>
      <w:r w:rsidRPr="00C718B4">
        <w:rPr>
          <w:color w:val="auto"/>
        </w:rPr>
        <w:t xml:space="preserve">. Ecological Modelling 312: 200–210. </w:t>
      </w:r>
      <w:proofErr w:type="spellStart"/>
      <w:r w:rsidRPr="00C718B4">
        <w:rPr>
          <w:color w:val="auto"/>
        </w:rPr>
        <w:t>doi</w:t>
      </w:r>
      <w:proofErr w:type="spellEnd"/>
      <w:r w:rsidRPr="00C718B4">
        <w:rPr>
          <w:color w:val="auto"/>
        </w:rPr>
        <w:t>: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 xml:space="preserve">Varvel, G.E. 2000. Crop rotation and nitrogen effects on normalized grain yields in a long-term study. Agronomy Journal 92(5): 938–941. </w:t>
      </w:r>
      <w:proofErr w:type="spellStart"/>
      <w:r w:rsidRPr="00C718B4">
        <w:rPr>
          <w:color w:val="auto"/>
        </w:rPr>
        <w:t>doi</w:t>
      </w:r>
      <w:proofErr w:type="spellEnd"/>
      <w:r w:rsidRPr="00C718B4">
        <w:rPr>
          <w:color w:val="auto"/>
        </w:rPr>
        <w:t>: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 xml:space="preserve">Vogel, A.M., and F.E. Below. 2018. Hybrid selection and agronomic management to lessen the continuous corn yield penalty. Agronomy 2018, Vol. 8, Page 228 8(10): 228. </w:t>
      </w:r>
      <w:proofErr w:type="spellStart"/>
      <w:r w:rsidRPr="00C718B4">
        <w:rPr>
          <w:color w:val="auto"/>
        </w:rPr>
        <w:t>doi</w:t>
      </w:r>
      <w:proofErr w:type="spellEnd"/>
      <w:r w:rsidRPr="00C718B4">
        <w:rPr>
          <w:color w:val="auto"/>
        </w:rPr>
        <w:t>: 10.3390/AGRONOMY8100228.</w:t>
      </w:r>
    </w:p>
    <w:p w14:paraId="38FC6810" w14:textId="77777777" w:rsidR="008C4354" w:rsidRPr="00C718B4" w:rsidRDefault="008C4354" w:rsidP="008C4354">
      <w:pPr>
        <w:pStyle w:val="References"/>
        <w:spacing w:line="480" w:lineRule="auto"/>
        <w:rPr>
          <w:color w:val="auto"/>
        </w:rPr>
      </w:pPr>
      <w:r w:rsidRPr="00C718B4">
        <w:rPr>
          <w:color w:val="auto"/>
        </w:rPr>
        <w:t xml:space="preserve">Weisberger, D.A., M.D. McDaniel, J.G. Arbuckle, and M. Liebman. 2021. Farmer perspectives on benefits of and barriers to extended crop rotations in Iowa, USA. Agricultural &amp; Environmental Letters 6(2): e20049. </w:t>
      </w:r>
      <w:proofErr w:type="spellStart"/>
      <w:r w:rsidRPr="00C718B4">
        <w:rPr>
          <w:color w:val="auto"/>
        </w:rPr>
        <w:t>doi</w:t>
      </w:r>
      <w:proofErr w:type="spellEnd"/>
      <w:r w:rsidRPr="00C718B4">
        <w:rPr>
          <w:color w:val="auto"/>
        </w:rPr>
        <w:t>: 10.1002/AEL2.20049.</w:t>
      </w:r>
    </w:p>
    <w:p w14:paraId="4630EDCD" w14:textId="77777777" w:rsidR="008C4354" w:rsidRPr="00C718B4" w:rsidRDefault="008C4354" w:rsidP="008C4354">
      <w:pPr>
        <w:pStyle w:val="References"/>
        <w:spacing w:line="480" w:lineRule="auto"/>
        <w:rPr>
          <w:color w:val="auto"/>
        </w:rPr>
      </w:pPr>
      <w:r w:rsidRPr="00C718B4">
        <w:rPr>
          <w:color w:val="auto"/>
        </w:rPr>
        <w:t xml:space="preserve">Wickham, H., M. Averick, J. Bryan, W. Chang, L. McGowan, et al. 2019. Welcome to the </w:t>
      </w:r>
      <w:proofErr w:type="spellStart"/>
      <w:r w:rsidRPr="00C718B4">
        <w:rPr>
          <w:color w:val="auto"/>
        </w:rPr>
        <w:t>Tidyverse</w:t>
      </w:r>
      <w:proofErr w:type="spellEnd"/>
      <w:r w:rsidRPr="00C718B4">
        <w:rPr>
          <w:color w:val="auto"/>
        </w:rPr>
        <w:t xml:space="preserve">. Journal of </w:t>
      </w:r>
      <w:proofErr w:type="gramStart"/>
      <w:r w:rsidRPr="00C718B4">
        <w:rPr>
          <w:color w:val="auto"/>
        </w:rPr>
        <w:t>Open Source</w:t>
      </w:r>
      <w:proofErr w:type="gramEnd"/>
      <w:r w:rsidRPr="00C718B4">
        <w:rPr>
          <w:color w:val="auto"/>
        </w:rPr>
        <w:t xml:space="preserve"> Software 4(43): 1686. </w:t>
      </w:r>
      <w:proofErr w:type="spellStart"/>
      <w:r w:rsidRPr="00C718B4">
        <w:rPr>
          <w:color w:val="auto"/>
        </w:rPr>
        <w:t>doi</w:t>
      </w:r>
      <w:proofErr w:type="spellEnd"/>
      <w:r w:rsidRPr="00C718B4">
        <w:rPr>
          <w:color w:val="auto"/>
        </w:rPr>
        <w:t>: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C718B4">
        <w:rPr>
          <w:color w:val="auto"/>
        </w:rPr>
        <w:t>doi</w:t>
      </w:r>
      <w:proofErr w:type="spellEnd"/>
      <w:r w:rsidRPr="00C718B4">
        <w:rPr>
          <w:color w:val="auto"/>
        </w:rPr>
        <w:t>: 10.1111/J.1467-9868.2010.</w:t>
      </w:r>
      <w:proofErr w:type="gramStart"/>
      <w:r w:rsidRPr="00C718B4">
        <w:rPr>
          <w:color w:val="auto"/>
        </w:rPr>
        <w:t>00749.X.</w:t>
      </w:r>
      <w:proofErr w:type="gramEnd"/>
    </w:p>
    <w:p w14:paraId="4CBBB72D" w14:textId="1299AECC" w:rsidR="00C109B8" w:rsidRPr="00C718B4" w:rsidRDefault="00C109B8" w:rsidP="00C109B8">
      <w:pPr>
        <w:pStyle w:val="References"/>
        <w:spacing w:line="480" w:lineRule="auto"/>
        <w:rPr>
          <w:color w:val="auto"/>
        </w:rPr>
      </w:pPr>
      <w:r w:rsidRPr="00C718B4">
        <w:rPr>
          <w:color w:val="auto"/>
        </w:rPr>
        <w:t xml:space="preserve">Zhang, X., Wan, H., Zwiers, F.W., </w:t>
      </w:r>
      <w:proofErr w:type="spellStart"/>
      <w:r w:rsidRPr="00C718B4">
        <w:rPr>
          <w:color w:val="auto"/>
        </w:rPr>
        <w:t>Hegerl</w:t>
      </w:r>
      <w:proofErr w:type="spellEnd"/>
      <w:r w:rsidRPr="00C718B4">
        <w:rPr>
          <w:color w:val="auto"/>
        </w:rPr>
        <w:t>, G.C. and Min, S.K., 2013. Attributing intensification of precipitation extremes to human influence. Geophysical Research Letters, 40(19), pp.5252-5257.  </w:t>
      </w:r>
      <w:hyperlink r:id="rId26"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3" w:name="_Toc83115545"/>
      <w:r w:rsidRPr="00C718B4">
        <w:t>Appendix. Supplementary Material</w:t>
      </w:r>
      <w:bookmarkEnd w:id="23"/>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63108F63" w14:textId="3BA3BDBE" w:rsidR="008C4354" w:rsidRPr="00C718B4" w:rsidRDefault="008C4354" w:rsidP="0025150E">
      <w:pPr>
        <w:spacing w:line="480" w:lineRule="auto"/>
      </w:pPr>
      <w:r w:rsidRPr="00C718B4">
        <w:rPr>
          <w:b/>
          <w:bCs/>
        </w:rPr>
        <w:t>Figure S1</w:t>
      </w:r>
      <w:r w:rsidRPr="00C718B4">
        <w:t xml:space="preserve"> – Maximum rooting depth over time</w:t>
      </w:r>
      <w:r w:rsidR="0025150E">
        <w:t>,</w:t>
      </w:r>
      <w:r w:rsidRPr="00C718B4">
        <w:t xml:space="preserve"> </w:t>
      </w:r>
      <w:r w:rsidR="002B692A" w:rsidRPr="00C718B4">
        <w:t xml:space="preserve">raw </w:t>
      </w:r>
      <w:proofErr w:type="gramStart"/>
      <w:r w:rsidRPr="00C718B4">
        <w:t>dataset</w:t>
      </w:r>
      <w:proofErr w:type="gramEnd"/>
      <w:r w:rsidR="0025150E">
        <w:t xml:space="preserve"> and unsmoothed fitted values</w:t>
      </w:r>
    </w:p>
    <w:p w14:paraId="46EACAD0" w14:textId="0EEF6ACC"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2</w:t>
      </w:r>
      <w:r w:rsidR="0025150E" w:rsidRPr="00C718B4">
        <w:rPr>
          <w:b/>
          <w:bCs/>
        </w:rPr>
        <w:t xml:space="preserve"> </w:t>
      </w:r>
      <w:r w:rsidRPr="00C718B4">
        <w:t>- Yields, biomass over time, growth rate over time, harvest index, 500-kernal grain weight</w:t>
      </w:r>
    </w:p>
    <w:p w14:paraId="7E2DED78" w14:textId="11E0D081" w:rsidR="00A15CFF" w:rsidRPr="00C718B4" w:rsidRDefault="00A15CFF" w:rsidP="00A15CFF">
      <w:pPr>
        <w:spacing w:line="480" w:lineRule="auto"/>
      </w:pPr>
      <w:r w:rsidRPr="00C718B4">
        <w:rPr>
          <w:b/>
          <w:bCs/>
        </w:rPr>
        <w:t xml:space="preserve">Figure </w:t>
      </w:r>
      <w:r w:rsidR="0025150E" w:rsidRPr="00C718B4">
        <w:rPr>
          <w:b/>
          <w:bCs/>
        </w:rPr>
        <w:t>S</w:t>
      </w:r>
      <w:r w:rsidR="0025150E">
        <w:rPr>
          <w:b/>
          <w:bCs/>
        </w:rPr>
        <w:t>3</w:t>
      </w:r>
      <w:r w:rsidR="0025150E" w:rsidRPr="00C718B4">
        <w:rPr>
          <w:b/>
          <w:bCs/>
        </w:rPr>
        <w:t xml:space="preserve"> </w:t>
      </w:r>
      <w:r w:rsidRPr="00C718B4">
        <w:t xml:space="preserve">– Root to shoot ratios for 2019 and </w:t>
      </w:r>
      <w:proofErr w:type="gramStart"/>
      <w:r w:rsidRPr="00C718B4">
        <w:t>2020</w:t>
      </w:r>
      <w:proofErr w:type="gramEnd"/>
    </w:p>
    <w:p w14:paraId="38737364" w14:textId="78ABA7C5"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4</w:t>
      </w:r>
      <w:r w:rsidR="0025150E" w:rsidRPr="00C718B4">
        <w:rPr>
          <w:b/>
          <w:bCs/>
        </w:rPr>
        <w:t xml:space="preserve"> </w:t>
      </w:r>
      <w:r w:rsidRPr="00C718B4">
        <w:t xml:space="preserve">- Soil penetration resistance by depth at various sampling points, approximate depths of tillage operations are provided for </w:t>
      </w:r>
      <w:proofErr w:type="gramStart"/>
      <w:r w:rsidRPr="00C718B4">
        <w:t>reference</w:t>
      </w:r>
      <w:proofErr w:type="gramEnd"/>
    </w:p>
    <w:p w14:paraId="401E9766" w14:textId="5C9999A8"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t xml:space="preserve">Figure </w:t>
      </w:r>
      <w:r w:rsidR="0025150E" w:rsidRPr="00C718B4">
        <w:rPr>
          <w:b/>
          <w:bCs/>
        </w:rPr>
        <w:t>S</w:t>
      </w:r>
      <w:r w:rsidR="0025150E">
        <w:rPr>
          <w:b/>
          <w:bCs/>
        </w:rPr>
        <w:t>5</w:t>
      </w:r>
      <w:r w:rsidR="0025150E" w:rsidRPr="00C718B4">
        <w:t xml:space="preserve"> </w:t>
      </w:r>
      <w:r w:rsidRPr="00C718B4">
        <w:t xml:space="preserve">-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 xml:space="preserve">points represent individual sensor values, lines the estimated values, and ribbons the 95% confidence interval around the </w:t>
      </w:r>
      <w:proofErr w:type="gramStart"/>
      <w:r w:rsidRPr="00C718B4">
        <w:t>estimates</w:t>
      </w:r>
      <w:proofErr w:type="gramEnd"/>
    </w:p>
    <w:p w14:paraId="36CDD90E" w14:textId="33200FE2" w:rsidR="008C4354" w:rsidRPr="0025150E" w:rsidRDefault="0025150E" w:rsidP="008C4354">
      <w:pPr>
        <w:spacing w:line="480" w:lineRule="auto"/>
      </w:pPr>
      <w:r w:rsidRPr="00C718B4">
        <w:rPr>
          <w:b/>
          <w:bCs/>
        </w:rPr>
        <w:t>Figure S</w:t>
      </w:r>
      <w:r>
        <w:rPr>
          <w:b/>
          <w:bCs/>
        </w:rPr>
        <w:t xml:space="preserve">6 – </w:t>
      </w:r>
      <w:r w:rsidRPr="000D38D5">
        <w:t xml:space="preserve">Data from Lazicki et al. 2016 shows differences in maize root structures coinciding with maize yield differences in short and extended maize rotations in </w:t>
      </w:r>
      <w:proofErr w:type="gramStart"/>
      <w:r w:rsidRPr="000D38D5">
        <w:t>2009</w:t>
      </w:r>
      <w:proofErr w:type="gramEnd"/>
    </w:p>
    <w:p w14:paraId="120CC5D5" w14:textId="77777777" w:rsidR="008C4354" w:rsidRPr="00C718B4" w:rsidRDefault="008C4354" w:rsidP="008C4354">
      <w:pPr>
        <w:spacing w:line="480" w:lineRule="auto"/>
      </w:pPr>
      <w:r w:rsidRPr="00C718B4">
        <w:lastRenderedPageBreak/>
        <w:t>The following tables are included as supplementary material:</w:t>
      </w:r>
    </w:p>
    <w:p w14:paraId="285B1604" w14:textId="16D7C8FE" w:rsidR="008C3EE9" w:rsidRPr="00C718B4" w:rsidRDefault="008C3EE9" w:rsidP="008C3EE9">
      <w:pPr>
        <w:spacing w:line="480" w:lineRule="auto"/>
      </w:pPr>
      <w:r w:rsidRPr="00C718B4">
        <w:rPr>
          <w:b/>
          <w:bCs/>
        </w:rPr>
        <w:t>Table S</w:t>
      </w:r>
      <w:r>
        <w:rPr>
          <w:b/>
          <w:bCs/>
        </w:rPr>
        <w:t>1</w:t>
      </w:r>
      <w:r w:rsidRPr="00C718B4">
        <w:t xml:space="preserve"> – Summary of above-ground growth-analysis and rooting depth non-linear parameter fits</w:t>
      </w:r>
    </w:p>
    <w:p w14:paraId="15F5BDA8" w14:textId="6F46732A" w:rsidR="00FD7744" w:rsidRPr="00C718B4" w:rsidRDefault="00FD7744" w:rsidP="00FD7744">
      <w:pPr>
        <w:spacing w:line="480" w:lineRule="auto"/>
      </w:pPr>
      <w:r w:rsidRPr="00C718B4">
        <w:rPr>
          <w:b/>
          <w:bCs/>
        </w:rPr>
        <w:t>Table S</w:t>
      </w:r>
      <w:r w:rsidR="008C3EE9">
        <w:rPr>
          <w:b/>
          <w:bCs/>
        </w:rPr>
        <w:t>2</w:t>
      </w:r>
      <w:r w:rsidRPr="00C718B4">
        <w:rPr>
          <w:b/>
          <w:bCs/>
        </w:rPr>
        <w:t xml:space="preserve"> </w:t>
      </w:r>
      <w:r w:rsidRPr="00C718B4">
        <w:t xml:space="preserve">- Summary of ‘background’ root samples taken shortly before maize </w:t>
      </w:r>
      <w:proofErr w:type="gramStart"/>
      <w:r w:rsidRPr="00C718B4">
        <w:t>planting</w:t>
      </w:r>
      <w:proofErr w:type="gramEnd"/>
    </w:p>
    <w:p w14:paraId="65BCAE1E" w14:textId="7B26D9DF" w:rsidR="00196245" w:rsidRPr="00C718B4" w:rsidRDefault="00196245" w:rsidP="00196245">
      <w:pPr>
        <w:spacing w:line="480" w:lineRule="auto"/>
      </w:pPr>
      <w:r w:rsidRPr="00C718B4">
        <w:rPr>
          <w:b/>
          <w:bCs/>
        </w:rPr>
        <w:t xml:space="preserve">Table </w:t>
      </w:r>
      <w:r w:rsidR="008C3EE9" w:rsidRPr="00C718B4">
        <w:rPr>
          <w:b/>
          <w:bCs/>
        </w:rPr>
        <w:t>S</w:t>
      </w:r>
      <w:r w:rsidR="008C3EE9">
        <w:rPr>
          <w:b/>
          <w:bCs/>
        </w:rPr>
        <w:t>3</w:t>
      </w:r>
      <w:r w:rsidR="008C3EE9" w:rsidRPr="00C718B4">
        <w:t xml:space="preserve"> </w:t>
      </w:r>
      <w:r w:rsidRPr="00C718B4">
        <w:t>- Summary of fixed effect tests on root mass</w:t>
      </w:r>
    </w:p>
    <w:p w14:paraId="12911E5F" w14:textId="24A919D1" w:rsidR="00EC58E2" w:rsidRPr="00C718B4" w:rsidRDefault="00EC58E2" w:rsidP="00EC58E2">
      <w:pPr>
        <w:spacing w:line="480" w:lineRule="auto"/>
      </w:pPr>
      <w:r w:rsidRPr="00C718B4">
        <w:rPr>
          <w:b/>
          <w:bCs/>
        </w:rPr>
        <w:t xml:space="preserve">Table </w:t>
      </w:r>
      <w:r w:rsidR="008C3EE9" w:rsidRPr="00C718B4">
        <w:rPr>
          <w:b/>
          <w:bCs/>
        </w:rPr>
        <w:t>S</w:t>
      </w:r>
      <w:r w:rsidR="008C3EE9">
        <w:rPr>
          <w:b/>
          <w:bCs/>
        </w:rPr>
        <w:t>4</w:t>
      </w:r>
      <w:r w:rsidR="008C3EE9" w:rsidRPr="00C718B4">
        <w:t xml:space="preserve"> </w:t>
      </w:r>
      <w:r w:rsidRPr="00C718B4">
        <w:t xml:space="preserve">- Summary of root mass added contrasts for the complex versus </w:t>
      </w:r>
      <w:r w:rsidR="00CD0A36">
        <w:t>short rotation</w:t>
      </w:r>
      <w:r w:rsidRPr="00C718B4">
        <w:t xml:space="preserve"> at each </w:t>
      </w:r>
      <w:proofErr w:type="gramStart"/>
      <w:r w:rsidRPr="00C718B4">
        <w:t>depth</w:t>
      </w:r>
      <w:proofErr w:type="gramEnd"/>
    </w:p>
    <w:p w14:paraId="1AE9C609" w14:textId="77777777" w:rsidR="008C4354" w:rsidRPr="00C718B4" w:rsidRDefault="008C4354" w:rsidP="008C4354">
      <w:pPr>
        <w:spacing w:line="480" w:lineRule="auto"/>
      </w:pPr>
    </w:p>
    <w:p w14:paraId="778D29EA" w14:textId="6286DC9B" w:rsidR="008C4354" w:rsidRDefault="008C4354" w:rsidP="008C4354">
      <w:pPr>
        <w:pStyle w:val="NoSpacing"/>
        <w:spacing w:line="480" w:lineRule="auto"/>
        <w:jc w:val="center"/>
      </w:pPr>
    </w:p>
    <w:p w14:paraId="7057DAFF" w14:textId="21D36858" w:rsidR="000B4CAD" w:rsidRPr="00C718B4" w:rsidRDefault="00E25846" w:rsidP="008C4354">
      <w:pPr>
        <w:pStyle w:val="NoSpacing"/>
        <w:spacing w:line="480" w:lineRule="auto"/>
        <w:jc w:val="center"/>
      </w:pPr>
      <w:r>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C718B4" w:rsidRDefault="000B4CAD" w:rsidP="00E25846">
      <w:pPr>
        <w:pStyle w:val="CaptionSpecAPA"/>
        <w:spacing w:line="480" w:lineRule="auto"/>
        <w:rPr>
          <w:color w:val="auto"/>
        </w:rPr>
      </w:pPr>
      <w:r w:rsidRPr="00E25846">
        <w:rPr>
          <w:b/>
          <w:bCs/>
          <w:color w:val="auto"/>
        </w:rPr>
        <w:t>Figure S1</w:t>
      </w:r>
      <w:r w:rsidRPr="00E25846">
        <w:rPr>
          <w:color w:val="auto"/>
        </w:rPr>
        <w:t xml:space="preserve"> – Maximum rooting depth over time, raw </w:t>
      </w:r>
      <w:proofErr w:type="gramStart"/>
      <w:r w:rsidRPr="00E25846">
        <w:rPr>
          <w:color w:val="auto"/>
        </w:rPr>
        <w:t>dataset</w:t>
      </w:r>
      <w:proofErr w:type="gramEnd"/>
      <w:r w:rsidRPr="00E25846">
        <w:rPr>
          <w:color w:val="auto"/>
        </w:rPr>
        <w:t xml:space="preserve"> and unsmoothed fitted values</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668DF35E" w:rsidR="008C4354" w:rsidRPr="00C718B4" w:rsidRDefault="00530C01" w:rsidP="008C4354">
      <w:pPr>
        <w:pStyle w:val="NoSpacing"/>
        <w:spacing w:line="480" w:lineRule="auto"/>
        <w:jc w:val="center"/>
      </w:pPr>
      <w:r>
        <w:rPr>
          <w:noProof/>
        </w:rPr>
        <w:lastRenderedPageBreak/>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C718B4" w:rsidRDefault="008C4354" w:rsidP="008C4354">
      <w:pPr>
        <w:pStyle w:val="CaptionSpecAPA"/>
        <w:spacing w:line="480" w:lineRule="auto"/>
        <w:rPr>
          <w:color w:val="auto"/>
        </w:rPr>
      </w:pPr>
      <w:r w:rsidRPr="00E25846">
        <w:rPr>
          <w:b/>
          <w:bCs/>
          <w:color w:val="auto"/>
        </w:rPr>
        <w:t>Figure S</w:t>
      </w:r>
      <w:r w:rsidR="000B4CAD" w:rsidRPr="00E25846">
        <w:rPr>
          <w:b/>
          <w:bCs/>
          <w:color w:val="auto"/>
        </w:rPr>
        <w:t>2</w:t>
      </w:r>
      <w:r w:rsidR="00A15CFF" w:rsidRPr="00C718B4">
        <w:rPr>
          <w:color w:val="auto"/>
        </w:rPr>
        <w:t>.</w:t>
      </w:r>
      <w:r w:rsidRPr="00C718B4">
        <w:rPr>
          <w:color w:val="auto"/>
        </w:rPr>
        <w:t xml:space="preserve"> Yields, biomass over time, growth rate over time, harvest index, 500-kernal grain weight</w:t>
      </w:r>
    </w:p>
    <w:p w14:paraId="1E972CC1" w14:textId="19B97324" w:rsidR="00A15CFF" w:rsidRPr="00C718B4" w:rsidRDefault="00E54934" w:rsidP="00A15CFF">
      <w:pPr>
        <w:pStyle w:val="Body"/>
        <w:rPr>
          <w:color w:val="auto"/>
        </w:rPr>
      </w:pPr>
      <w:r>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061EDFBE" w:rsidR="00A15CFF" w:rsidRPr="00C718B4" w:rsidRDefault="00A15CFF" w:rsidP="00A15CFF">
      <w:pPr>
        <w:pStyle w:val="CaptionSpecAPA"/>
        <w:spacing w:line="480" w:lineRule="auto"/>
        <w:rPr>
          <w:color w:val="auto"/>
        </w:rPr>
      </w:pPr>
      <w:r w:rsidRPr="00C718B4">
        <w:rPr>
          <w:color w:val="auto"/>
        </w:rPr>
        <w:t>Figure S</w:t>
      </w:r>
      <w:r w:rsidR="000B4CAD">
        <w:rPr>
          <w:color w:val="auto"/>
        </w:rPr>
        <w:t>3</w:t>
      </w:r>
      <w:r w:rsidRPr="00C718B4">
        <w:rPr>
          <w:color w:val="auto"/>
        </w:rPr>
        <w:t xml:space="preserve">. Root to shoot ratios for 2019 and 2020, with means and standard errors presented as large points and vertical </w:t>
      </w:r>
      <w:proofErr w:type="gramStart"/>
      <w:r w:rsidRPr="00C718B4">
        <w:rPr>
          <w:color w:val="auto"/>
        </w:rPr>
        <w:t>lines</w:t>
      </w:r>
      <w:proofErr w:type="gramEnd"/>
    </w:p>
    <w:p w14:paraId="7C28EF1F" w14:textId="77777777" w:rsidR="00A15CFF" w:rsidRPr="00C718B4" w:rsidRDefault="00A15CFF" w:rsidP="00A15CFF">
      <w:pPr>
        <w:pStyle w:val="Body"/>
        <w:rPr>
          <w:color w:val="auto"/>
        </w:rPr>
      </w:pPr>
    </w:p>
    <w:p w14:paraId="6E344726" w14:textId="500DA593" w:rsidR="008C4354" w:rsidRPr="00C718B4" w:rsidRDefault="00E54934" w:rsidP="008C4354">
      <w:pPr>
        <w:pStyle w:val="NoSpacing"/>
        <w:keepNext/>
        <w:spacing w:line="480" w:lineRule="auto"/>
        <w:jc w:val="center"/>
      </w:pPr>
      <w:r>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C718B4" w:rsidRDefault="008C4354" w:rsidP="008C4354">
      <w:pPr>
        <w:pStyle w:val="CaptionSpecAPA"/>
        <w:spacing w:line="480" w:lineRule="auto"/>
        <w:rPr>
          <w:color w:val="auto"/>
        </w:rPr>
      </w:pPr>
      <w:r w:rsidRPr="00C718B4">
        <w:rPr>
          <w:color w:val="auto"/>
        </w:rPr>
        <w:t>Figure S</w:t>
      </w:r>
      <w:r w:rsidR="000B4CAD">
        <w:rPr>
          <w:color w:val="auto"/>
        </w:rPr>
        <w:t>4</w:t>
      </w:r>
      <w:r w:rsidR="00A15CFF" w:rsidRPr="00C718B4">
        <w:rPr>
          <w:color w:val="auto"/>
        </w:rPr>
        <w:t>.</w:t>
      </w:r>
      <w:r w:rsidRPr="00C718B4">
        <w:rPr>
          <w:color w:val="auto"/>
        </w:rPr>
        <w:t xml:space="preserve"> Soil penetration resistance by depth at various sampling points, approximate depths of tillage operations are provided for </w:t>
      </w:r>
      <w:proofErr w:type="gramStart"/>
      <w:r w:rsidRPr="00C718B4">
        <w:rPr>
          <w:color w:val="auto"/>
        </w:rPr>
        <w:t>reference</w:t>
      </w:r>
      <w:proofErr w:type="gramEnd"/>
    </w:p>
    <w:p w14:paraId="4DDA7CFF" w14:textId="455BB33D" w:rsidR="008C4354" w:rsidRPr="00C718B4" w:rsidRDefault="008C4354" w:rsidP="008C4354">
      <w:pPr>
        <w:pStyle w:val="Body"/>
        <w:rPr>
          <w:color w:val="auto"/>
        </w:rPr>
      </w:pPr>
    </w:p>
    <w:p w14:paraId="51FA19B4" w14:textId="05208186" w:rsidR="008C4354" w:rsidRPr="00C718B4" w:rsidRDefault="008335AE" w:rsidP="008C4354">
      <w:pPr>
        <w:pStyle w:val="NoSpacing"/>
        <w:spacing w:line="480" w:lineRule="auto"/>
        <w:jc w:val="center"/>
      </w:pPr>
      <w:r>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10436A40"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lastRenderedPageBreak/>
        <w:t>Figure S</w:t>
      </w:r>
      <w:r w:rsidR="000B4CAD">
        <w:rPr>
          <w:color w:val="auto"/>
        </w:rPr>
        <w:t>5</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 xml:space="preserve">points represent individual sensor values, lines the estimated values, and ribbons the 95% confidence interval around the </w:t>
      </w:r>
      <w:proofErr w:type="gramStart"/>
      <w:r w:rsidRPr="00C718B4">
        <w:rPr>
          <w:color w:val="auto"/>
        </w:rPr>
        <w:t>estimates</w:t>
      </w:r>
      <w:proofErr w:type="gramEnd"/>
    </w:p>
    <w:p w14:paraId="0CD5827D" w14:textId="77777777" w:rsidR="008C4354" w:rsidRPr="00C718B4" w:rsidRDefault="008C4354" w:rsidP="008C4354">
      <w:pPr>
        <w:pStyle w:val="Body"/>
        <w:rPr>
          <w:color w:val="auto"/>
        </w:rPr>
      </w:pPr>
    </w:p>
    <w:p w14:paraId="75FB9AA3" w14:textId="60527E4D" w:rsidR="008C4354" w:rsidRPr="00C718B4" w:rsidRDefault="00E54934" w:rsidP="008C4354">
      <w:pPr>
        <w:pStyle w:val="Body"/>
        <w:rPr>
          <w:color w:val="auto"/>
        </w:rPr>
      </w:pPr>
      <w:r>
        <w:rPr>
          <w:noProof/>
          <w:color w:val="auto"/>
        </w:rPr>
        <w:drawing>
          <wp:inline distT="0" distB="0" distL="0" distR="0" wp14:anchorId="57C42B16" wp14:editId="4573EFB2">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0D38D5" w:rsidRDefault="000B4CAD" w:rsidP="000B4CAD">
      <w:pPr>
        <w:spacing w:line="480" w:lineRule="auto"/>
        <w:rPr>
          <w:i/>
          <w:iCs/>
        </w:rPr>
      </w:pPr>
      <w:r w:rsidRPr="000D38D5">
        <w:rPr>
          <w:b/>
          <w:bCs/>
          <w:i/>
          <w:iCs/>
        </w:rPr>
        <w:t xml:space="preserve">Figure S6 – </w:t>
      </w:r>
      <w:r w:rsidRPr="000D38D5">
        <w:rPr>
          <w:i/>
          <w:iCs/>
        </w:rPr>
        <w:t xml:space="preserve">Data from Lazicki et al. 2016 shows differences in maize root structures coinciding with maize yield differences in short and extended maize rotations in </w:t>
      </w:r>
      <w:proofErr w:type="gramStart"/>
      <w:r w:rsidRPr="000D38D5">
        <w:rPr>
          <w:i/>
          <w:iCs/>
        </w:rPr>
        <w:t>2009</w:t>
      </w:r>
      <w:proofErr w:type="gramEnd"/>
    </w:p>
    <w:p w14:paraId="50685AB9" w14:textId="77777777" w:rsidR="008C4354" w:rsidRPr="00C718B4" w:rsidRDefault="008C4354" w:rsidP="000D38D5">
      <w:pPr>
        <w:pStyle w:val="Body"/>
        <w:ind w:firstLine="0"/>
        <w:rPr>
          <w:color w:val="auto"/>
        </w:rPr>
      </w:pPr>
    </w:p>
    <w:p w14:paraId="0DFF4006" w14:textId="3D519A10" w:rsidR="008C3EE9" w:rsidRPr="00C718B4" w:rsidRDefault="008C3EE9" w:rsidP="008C3EE9">
      <w:pPr>
        <w:pStyle w:val="CaptionSpecAPA"/>
        <w:keepNext/>
        <w:spacing w:line="480" w:lineRule="auto"/>
        <w:rPr>
          <w:color w:val="auto"/>
        </w:rPr>
      </w:pPr>
      <w:r w:rsidRPr="00C718B4">
        <w:rPr>
          <w:b/>
          <w:bCs/>
          <w:color w:val="auto"/>
        </w:rPr>
        <w:lastRenderedPageBreak/>
        <w:t>Table S</w:t>
      </w:r>
      <w:r>
        <w:rPr>
          <w:b/>
          <w:bCs/>
          <w:color w:val="auto"/>
        </w:rPr>
        <w:t>1</w:t>
      </w:r>
      <w:r w:rsidRPr="00C718B4">
        <w:rPr>
          <w:b/>
          <w:bCs/>
          <w:color w:val="auto"/>
        </w:rPr>
        <w:t>.</w:t>
      </w:r>
      <w:r w:rsidRPr="00C718B4">
        <w:rPr>
          <w:color w:val="auto"/>
        </w:rPr>
        <w:t xml:space="preserve"> Summary of 3-parameter logistic curve fits for </w:t>
      </w:r>
      <w:r>
        <w:rPr>
          <w:color w:val="auto"/>
        </w:rPr>
        <w:t xml:space="preserve">rooting depth analyses and </w:t>
      </w:r>
      <w:r w:rsidRPr="00C718B4">
        <w:rPr>
          <w:color w:val="auto"/>
        </w:rPr>
        <w:t>above-ground growth-analys</w:t>
      </w:r>
      <w:r>
        <w:rPr>
          <w:color w:val="auto"/>
        </w:rPr>
        <w:t>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8C3EE9" w:rsidRPr="00C718B4"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C718B4" w:rsidRDefault="008C3EE9" w:rsidP="00F87EC2">
            <w:pPr>
              <w:pStyle w:val="NoSpacing"/>
              <w:keepNext/>
              <w:keepLines/>
              <w:jc w:val="center"/>
              <w:rPr>
                <w:b/>
              </w:rPr>
            </w:pPr>
            <w:r w:rsidRPr="00C718B4">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C718B4" w:rsidRDefault="008C3EE9" w:rsidP="00F87EC2">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C718B4" w:rsidRDefault="008C3EE9" w:rsidP="00F87EC2">
            <w:pPr>
              <w:pStyle w:val="NoSpacing"/>
              <w:keepNext/>
              <w:keepLines/>
              <w:jc w:val="center"/>
              <w:rPr>
                <w:b/>
              </w:rPr>
            </w:pPr>
            <w:proofErr w:type="spellStart"/>
            <w:r w:rsidRPr="00C718B4">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C718B4" w:rsidRDefault="008C3EE9" w:rsidP="00F87EC2">
            <w:pPr>
              <w:pStyle w:val="NoSpacing"/>
              <w:keepNext/>
              <w:keepLines/>
              <w:jc w:val="center"/>
              <w:rPr>
                <w:b/>
              </w:rPr>
            </w:pPr>
            <w:proofErr w:type="spellStart"/>
            <w:r w:rsidRPr="00C718B4">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C718B4" w:rsidRDefault="008C3EE9" w:rsidP="00F87EC2">
            <w:pPr>
              <w:pStyle w:val="NoSpacing"/>
              <w:keepNext/>
              <w:keepLines/>
              <w:jc w:val="center"/>
              <w:rPr>
                <w:b/>
              </w:rPr>
            </w:pPr>
            <w:proofErr w:type="spellStart"/>
            <w:r w:rsidRPr="00C718B4">
              <w:rPr>
                <w:b/>
              </w:rPr>
              <w:t>scal</w:t>
            </w:r>
            <w:proofErr w:type="spellEnd"/>
          </w:p>
        </w:tc>
      </w:tr>
      <w:tr w:rsidR="008C3EE9" w:rsidRPr="00C718B4"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C718B4"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C718B4"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C718B4" w:rsidRDefault="008C3EE9" w:rsidP="00F87EC2">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C718B4" w:rsidRDefault="008C3EE9" w:rsidP="00F87EC2">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C718B4" w:rsidRDefault="008C3EE9" w:rsidP="00F87EC2">
            <w:pPr>
              <w:pStyle w:val="NoSpacing"/>
              <w:keepLines/>
              <w:jc w:val="center"/>
              <w:rPr>
                <w:i/>
              </w:rPr>
            </w:pPr>
          </w:p>
        </w:tc>
      </w:tr>
      <w:tr w:rsidR="008C3EE9" w:rsidRPr="00C718B4"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C718B4" w:rsidRDefault="008C3EE9" w:rsidP="00F87EC2">
            <w:pPr>
              <w:pStyle w:val="NoSpacing"/>
              <w:keepLines/>
              <w:rPr>
                <w:i/>
                <w:iCs/>
              </w:rPr>
            </w:pPr>
            <w:r w:rsidRPr="00C718B4">
              <w:rPr>
                <w:i/>
                <w:iCs/>
              </w:rPr>
              <w:t>Rooting depth analysis</w:t>
            </w:r>
          </w:p>
        </w:tc>
      </w:tr>
      <w:tr w:rsidR="008C3EE9" w:rsidRPr="00C718B4" w14:paraId="6566B846" w14:textId="77777777" w:rsidTr="008C3EE9">
        <w:trPr>
          <w:trHeight w:val="300"/>
          <w:jc w:val="center"/>
        </w:trPr>
        <w:tc>
          <w:tcPr>
            <w:tcW w:w="1003" w:type="dxa"/>
            <w:shd w:val="clear" w:color="auto" w:fill="auto"/>
            <w:noWrap/>
            <w:vAlign w:val="center"/>
          </w:tcPr>
          <w:p w14:paraId="750CAC1F" w14:textId="77777777" w:rsidR="008C3EE9" w:rsidRPr="00C718B4" w:rsidRDefault="008C3EE9" w:rsidP="00F87EC2">
            <w:pPr>
              <w:pStyle w:val="NoSpacing"/>
              <w:keepLines/>
              <w:jc w:val="center"/>
            </w:pPr>
          </w:p>
        </w:tc>
        <w:tc>
          <w:tcPr>
            <w:tcW w:w="1123" w:type="dxa"/>
            <w:shd w:val="clear" w:color="auto" w:fill="auto"/>
            <w:noWrap/>
            <w:vAlign w:val="center"/>
          </w:tcPr>
          <w:p w14:paraId="0234258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tcPr>
          <w:p w14:paraId="258FDCFF" w14:textId="77777777" w:rsidR="008C3EE9" w:rsidRPr="00F215DB" w:rsidRDefault="008C3EE9" w:rsidP="00F87EC2">
            <w:pPr>
              <w:pStyle w:val="NoSpacing"/>
              <w:keepLines/>
              <w:jc w:val="center"/>
              <w:rPr>
                <w:b/>
                <w:bCs/>
              </w:rPr>
            </w:pPr>
            <w:r w:rsidRPr="00F215DB">
              <w:rPr>
                <w:b/>
                <w:bCs/>
              </w:rPr>
              <w:t>74 (CI:50-98)</w:t>
            </w:r>
          </w:p>
        </w:tc>
        <w:tc>
          <w:tcPr>
            <w:tcW w:w="2160" w:type="dxa"/>
            <w:shd w:val="clear" w:color="auto" w:fill="auto"/>
            <w:noWrap/>
            <w:vAlign w:val="center"/>
          </w:tcPr>
          <w:p w14:paraId="1B1DE447" w14:textId="77777777" w:rsidR="008C3EE9" w:rsidRPr="00C718B4" w:rsidRDefault="008C3EE9" w:rsidP="00F87EC2">
            <w:pPr>
              <w:pStyle w:val="NoSpacing"/>
              <w:keepLines/>
              <w:jc w:val="center"/>
            </w:pPr>
            <w:r w:rsidRPr="00C718B4">
              <w:t>455 (CI:357-553)</w:t>
            </w:r>
          </w:p>
        </w:tc>
        <w:tc>
          <w:tcPr>
            <w:tcW w:w="2584" w:type="dxa"/>
            <w:shd w:val="clear" w:color="auto" w:fill="auto"/>
            <w:noWrap/>
            <w:vAlign w:val="center"/>
          </w:tcPr>
          <w:p w14:paraId="64CB46C4" w14:textId="77777777" w:rsidR="008C3EE9" w:rsidRPr="00C718B4" w:rsidRDefault="008C3EE9" w:rsidP="00F87EC2">
            <w:pPr>
              <w:pStyle w:val="NoSpacing"/>
              <w:keepLines/>
              <w:jc w:val="center"/>
            </w:pPr>
            <w:r w:rsidRPr="00C718B4">
              <w:t>109 (CI:65-152)</w:t>
            </w:r>
          </w:p>
        </w:tc>
      </w:tr>
      <w:tr w:rsidR="008C3EE9" w:rsidRPr="00C718B4" w14:paraId="1BEDEBD9" w14:textId="77777777" w:rsidTr="00F215DB">
        <w:trPr>
          <w:trHeight w:val="300"/>
          <w:jc w:val="center"/>
        </w:trPr>
        <w:tc>
          <w:tcPr>
            <w:tcW w:w="1003" w:type="dxa"/>
            <w:shd w:val="clear" w:color="auto" w:fill="auto"/>
            <w:noWrap/>
            <w:vAlign w:val="center"/>
          </w:tcPr>
          <w:p w14:paraId="30B844ED" w14:textId="77777777" w:rsidR="008C3EE9" w:rsidRPr="00C718B4" w:rsidRDefault="008C3EE9" w:rsidP="00F87EC2">
            <w:pPr>
              <w:pStyle w:val="NoSpacing"/>
              <w:keepLines/>
              <w:jc w:val="center"/>
            </w:pPr>
          </w:p>
        </w:tc>
        <w:tc>
          <w:tcPr>
            <w:tcW w:w="1123" w:type="dxa"/>
            <w:shd w:val="clear" w:color="auto" w:fill="auto"/>
            <w:noWrap/>
            <w:vAlign w:val="center"/>
          </w:tcPr>
          <w:p w14:paraId="2838F65D" w14:textId="77777777" w:rsidR="008C3EE9" w:rsidRPr="00C718B4" w:rsidRDefault="008C3EE9" w:rsidP="00F87EC2">
            <w:pPr>
              <w:pStyle w:val="NoSpacing"/>
              <w:keepLines/>
              <w:jc w:val="center"/>
            </w:pPr>
            <w:r>
              <w:t>Extended</w:t>
            </w:r>
          </w:p>
        </w:tc>
        <w:tc>
          <w:tcPr>
            <w:tcW w:w="2040" w:type="dxa"/>
            <w:shd w:val="clear" w:color="auto" w:fill="auto"/>
            <w:noWrap/>
            <w:vAlign w:val="center"/>
          </w:tcPr>
          <w:p w14:paraId="2C502574" w14:textId="77777777" w:rsidR="008C3EE9" w:rsidRPr="00F215DB" w:rsidRDefault="008C3EE9" w:rsidP="00F87EC2">
            <w:pPr>
              <w:pStyle w:val="NoSpacing"/>
              <w:keepLines/>
              <w:jc w:val="center"/>
              <w:rPr>
                <w:b/>
                <w:bCs/>
              </w:rPr>
            </w:pPr>
            <w:r w:rsidRPr="00F215DB">
              <w:rPr>
                <w:b/>
                <w:bCs/>
              </w:rPr>
              <w:t>82 (CI:59-106)</w:t>
            </w:r>
          </w:p>
        </w:tc>
        <w:tc>
          <w:tcPr>
            <w:tcW w:w="2160" w:type="dxa"/>
            <w:shd w:val="clear" w:color="auto" w:fill="auto"/>
            <w:noWrap/>
            <w:vAlign w:val="center"/>
          </w:tcPr>
          <w:p w14:paraId="19B99A8D" w14:textId="77777777" w:rsidR="008C3EE9" w:rsidRPr="00C718B4" w:rsidRDefault="008C3EE9" w:rsidP="00F87EC2">
            <w:pPr>
              <w:pStyle w:val="NoSpacing"/>
              <w:keepLines/>
              <w:jc w:val="center"/>
            </w:pPr>
            <w:r w:rsidRPr="00C718B4">
              <w:t>436 (CI:338-534)</w:t>
            </w:r>
          </w:p>
        </w:tc>
        <w:tc>
          <w:tcPr>
            <w:tcW w:w="2584" w:type="dxa"/>
            <w:shd w:val="clear" w:color="auto" w:fill="auto"/>
            <w:noWrap/>
            <w:vAlign w:val="center"/>
          </w:tcPr>
          <w:p w14:paraId="006ACAAC" w14:textId="77777777" w:rsidR="008C3EE9" w:rsidRPr="00C718B4" w:rsidRDefault="008C3EE9" w:rsidP="00F87EC2">
            <w:pPr>
              <w:pStyle w:val="NoSpacing"/>
              <w:keepLines/>
              <w:jc w:val="center"/>
            </w:pPr>
            <w:r w:rsidRPr="00C718B4">
              <w:t>109 (CI:65-153)</w:t>
            </w:r>
          </w:p>
        </w:tc>
      </w:tr>
      <w:tr w:rsidR="008C3EE9" w:rsidRPr="00C718B4"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C718B4" w:rsidRDefault="008C3EE9" w:rsidP="00F87EC2">
            <w:pPr>
              <w:pStyle w:val="NoSpacing"/>
              <w:keepLines/>
              <w:rPr>
                <w:i/>
              </w:rPr>
            </w:pPr>
            <w:r w:rsidRPr="00C718B4">
              <w:rPr>
                <w:i/>
              </w:rPr>
              <w:t>Above-ground growth analysis</w:t>
            </w:r>
          </w:p>
        </w:tc>
      </w:tr>
      <w:tr w:rsidR="008C3EE9" w:rsidRPr="00C718B4"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C718B4" w:rsidRDefault="008C3EE9" w:rsidP="00F87EC2">
            <w:pPr>
              <w:pStyle w:val="NoSpacing"/>
              <w:keepLines/>
              <w:jc w:val="center"/>
            </w:pPr>
            <w:r w:rsidRPr="00C718B4">
              <w:t>2013</w:t>
            </w:r>
          </w:p>
        </w:tc>
        <w:tc>
          <w:tcPr>
            <w:tcW w:w="1123" w:type="dxa"/>
            <w:shd w:val="clear" w:color="auto" w:fill="auto"/>
            <w:noWrap/>
            <w:vAlign w:val="center"/>
            <w:hideMark/>
          </w:tcPr>
          <w:p w14:paraId="4BC41D2B"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3D9FDE34" w14:textId="77777777" w:rsidR="008C3EE9" w:rsidRPr="00C43DF6" w:rsidRDefault="008C3EE9" w:rsidP="00F87EC2">
            <w:pPr>
              <w:pStyle w:val="NoSpacing"/>
              <w:keepLines/>
              <w:jc w:val="center"/>
              <w:rPr>
                <w:b/>
                <w:bCs/>
              </w:rPr>
            </w:pPr>
            <w:r w:rsidRPr="00C43DF6">
              <w:rPr>
                <w:b/>
                <w:bCs/>
              </w:rPr>
              <w:t>201 (CI:197-205)</w:t>
            </w:r>
          </w:p>
        </w:tc>
        <w:tc>
          <w:tcPr>
            <w:tcW w:w="2160" w:type="dxa"/>
            <w:shd w:val="clear" w:color="auto" w:fill="auto"/>
            <w:noWrap/>
            <w:vAlign w:val="center"/>
            <w:hideMark/>
          </w:tcPr>
          <w:p w14:paraId="391C33BA" w14:textId="77777777" w:rsidR="008C3EE9" w:rsidRPr="00C43DF6" w:rsidRDefault="008C3EE9" w:rsidP="00F87EC2">
            <w:pPr>
              <w:pStyle w:val="NoSpacing"/>
              <w:keepLines/>
              <w:jc w:val="center"/>
              <w:rPr>
                <w:b/>
                <w:bCs/>
              </w:rPr>
            </w:pPr>
            <w:r w:rsidRPr="00C43DF6">
              <w:rPr>
                <w:b/>
                <w:bCs/>
              </w:rPr>
              <w:t>210 (CI:209-211)</w:t>
            </w:r>
          </w:p>
        </w:tc>
        <w:tc>
          <w:tcPr>
            <w:tcW w:w="2584" w:type="dxa"/>
            <w:shd w:val="clear" w:color="auto" w:fill="auto"/>
            <w:noWrap/>
            <w:vAlign w:val="center"/>
            <w:hideMark/>
          </w:tcPr>
          <w:p w14:paraId="09F94150" w14:textId="77777777" w:rsidR="008C3EE9" w:rsidRPr="00C718B4" w:rsidRDefault="008C3EE9" w:rsidP="00F87EC2">
            <w:pPr>
              <w:pStyle w:val="NoSpacing"/>
              <w:keepLines/>
              <w:jc w:val="center"/>
            </w:pPr>
            <w:r w:rsidRPr="00C718B4">
              <w:t>10.9 (CI:9.9-11.9)</w:t>
            </w:r>
          </w:p>
        </w:tc>
      </w:tr>
      <w:tr w:rsidR="008C3EE9" w:rsidRPr="00C718B4"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C718B4" w:rsidRDefault="008C3EE9" w:rsidP="00F87EC2">
            <w:pPr>
              <w:pStyle w:val="NoSpacing"/>
              <w:keepLines/>
              <w:jc w:val="center"/>
            </w:pPr>
          </w:p>
        </w:tc>
        <w:tc>
          <w:tcPr>
            <w:tcW w:w="1123" w:type="dxa"/>
            <w:shd w:val="clear" w:color="auto" w:fill="auto"/>
            <w:noWrap/>
            <w:vAlign w:val="center"/>
            <w:hideMark/>
          </w:tcPr>
          <w:p w14:paraId="6C7C481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76E63BD8" w14:textId="77777777" w:rsidR="008C3EE9" w:rsidRPr="00C43DF6" w:rsidRDefault="008C3EE9" w:rsidP="00F87EC2">
            <w:pPr>
              <w:pStyle w:val="NoSpacing"/>
              <w:keepLines/>
              <w:jc w:val="center"/>
              <w:rPr>
                <w:b/>
                <w:bCs/>
              </w:rPr>
            </w:pPr>
            <w:r w:rsidRPr="00C43DF6">
              <w:rPr>
                <w:b/>
                <w:bCs/>
              </w:rPr>
              <w:t>253 (CI:244-264)</w:t>
            </w:r>
          </w:p>
        </w:tc>
        <w:tc>
          <w:tcPr>
            <w:tcW w:w="2160" w:type="dxa"/>
            <w:shd w:val="clear" w:color="auto" w:fill="auto"/>
            <w:noWrap/>
            <w:vAlign w:val="center"/>
            <w:hideMark/>
          </w:tcPr>
          <w:p w14:paraId="7992D529" w14:textId="77777777" w:rsidR="008C3EE9" w:rsidRPr="00C43DF6" w:rsidRDefault="008C3EE9" w:rsidP="00F87EC2">
            <w:pPr>
              <w:pStyle w:val="NoSpacing"/>
              <w:keepLines/>
              <w:jc w:val="center"/>
              <w:rPr>
                <w:b/>
                <w:bCs/>
              </w:rPr>
            </w:pPr>
            <w:r w:rsidRPr="00C43DF6">
              <w:rPr>
                <w:b/>
                <w:bCs/>
              </w:rPr>
              <w:t>207 (CI:205-210)</w:t>
            </w:r>
          </w:p>
        </w:tc>
        <w:tc>
          <w:tcPr>
            <w:tcW w:w="2584" w:type="dxa"/>
            <w:shd w:val="clear" w:color="auto" w:fill="auto"/>
            <w:noWrap/>
            <w:vAlign w:val="center"/>
            <w:hideMark/>
          </w:tcPr>
          <w:p w14:paraId="1108844D" w14:textId="77777777" w:rsidR="008C3EE9" w:rsidRPr="00C718B4" w:rsidRDefault="008C3EE9" w:rsidP="00F87EC2">
            <w:pPr>
              <w:pStyle w:val="NoSpacing"/>
              <w:keepLines/>
              <w:jc w:val="center"/>
            </w:pPr>
            <w:r w:rsidRPr="00C718B4">
              <w:t>13.3 (CI:11.5-15.3)</w:t>
            </w:r>
          </w:p>
        </w:tc>
      </w:tr>
      <w:tr w:rsidR="008C3EE9" w:rsidRPr="00C718B4" w14:paraId="60218575" w14:textId="77777777" w:rsidTr="00F215DB">
        <w:trPr>
          <w:trHeight w:val="80"/>
          <w:jc w:val="center"/>
        </w:trPr>
        <w:tc>
          <w:tcPr>
            <w:tcW w:w="1003" w:type="dxa"/>
            <w:shd w:val="clear" w:color="auto" w:fill="auto"/>
            <w:noWrap/>
            <w:vAlign w:val="center"/>
          </w:tcPr>
          <w:p w14:paraId="33963E00" w14:textId="77777777" w:rsidR="008C3EE9" w:rsidRPr="00C718B4" w:rsidRDefault="008C3EE9" w:rsidP="00F87EC2">
            <w:pPr>
              <w:pStyle w:val="NoSpacing"/>
              <w:keepLines/>
              <w:jc w:val="center"/>
            </w:pPr>
          </w:p>
        </w:tc>
        <w:tc>
          <w:tcPr>
            <w:tcW w:w="1123" w:type="dxa"/>
            <w:shd w:val="clear" w:color="auto" w:fill="auto"/>
            <w:noWrap/>
            <w:vAlign w:val="center"/>
          </w:tcPr>
          <w:p w14:paraId="25D5471D" w14:textId="77777777" w:rsidR="008C3EE9" w:rsidRPr="00C718B4" w:rsidRDefault="008C3EE9" w:rsidP="00F87EC2">
            <w:pPr>
              <w:pStyle w:val="NoSpacing"/>
              <w:keepLines/>
              <w:jc w:val="center"/>
            </w:pPr>
          </w:p>
        </w:tc>
        <w:tc>
          <w:tcPr>
            <w:tcW w:w="2040" w:type="dxa"/>
            <w:shd w:val="clear" w:color="auto" w:fill="auto"/>
            <w:noWrap/>
            <w:vAlign w:val="center"/>
          </w:tcPr>
          <w:p w14:paraId="0215F775" w14:textId="77777777" w:rsidR="008C3EE9" w:rsidRPr="00C718B4" w:rsidRDefault="008C3EE9" w:rsidP="00F87EC2">
            <w:pPr>
              <w:pStyle w:val="NoSpacing"/>
              <w:keepLines/>
              <w:jc w:val="center"/>
            </w:pPr>
          </w:p>
        </w:tc>
        <w:tc>
          <w:tcPr>
            <w:tcW w:w="2160" w:type="dxa"/>
            <w:shd w:val="clear" w:color="auto" w:fill="auto"/>
            <w:noWrap/>
            <w:vAlign w:val="center"/>
          </w:tcPr>
          <w:p w14:paraId="1FC307C4" w14:textId="77777777" w:rsidR="008C3EE9" w:rsidRPr="00C718B4" w:rsidRDefault="008C3EE9" w:rsidP="00F87EC2">
            <w:pPr>
              <w:pStyle w:val="NoSpacing"/>
              <w:keepLines/>
              <w:jc w:val="center"/>
            </w:pPr>
          </w:p>
        </w:tc>
        <w:tc>
          <w:tcPr>
            <w:tcW w:w="2584" w:type="dxa"/>
            <w:shd w:val="clear" w:color="auto" w:fill="auto"/>
            <w:noWrap/>
            <w:vAlign w:val="center"/>
          </w:tcPr>
          <w:p w14:paraId="180DAFE4" w14:textId="77777777" w:rsidR="008C3EE9" w:rsidRPr="00C718B4" w:rsidRDefault="008C3EE9" w:rsidP="00F87EC2">
            <w:pPr>
              <w:pStyle w:val="NoSpacing"/>
              <w:keepLines/>
              <w:jc w:val="center"/>
            </w:pPr>
          </w:p>
        </w:tc>
      </w:tr>
      <w:tr w:rsidR="008C3EE9" w:rsidRPr="00C718B4"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C718B4" w:rsidRDefault="008C3EE9" w:rsidP="00F87EC2">
            <w:pPr>
              <w:pStyle w:val="NoSpacing"/>
              <w:keepLines/>
              <w:jc w:val="center"/>
            </w:pPr>
            <w:r w:rsidRPr="00C718B4">
              <w:t>2014</w:t>
            </w:r>
          </w:p>
        </w:tc>
        <w:tc>
          <w:tcPr>
            <w:tcW w:w="1123" w:type="dxa"/>
            <w:shd w:val="clear" w:color="auto" w:fill="auto"/>
            <w:noWrap/>
            <w:vAlign w:val="center"/>
            <w:hideMark/>
          </w:tcPr>
          <w:p w14:paraId="6FEC5DB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59D3A8AB" w14:textId="77777777" w:rsidR="008C3EE9" w:rsidRPr="00C43DF6" w:rsidRDefault="008C3EE9" w:rsidP="00F87EC2">
            <w:pPr>
              <w:pStyle w:val="NoSpacing"/>
              <w:keepLines/>
              <w:jc w:val="center"/>
              <w:rPr>
                <w:b/>
                <w:bCs/>
              </w:rPr>
            </w:pPr>
            <w:r w:rsidRPr="00C43DF6">
              <w:rPr>
                <w:b/>
                <w:bCs/>
              </w:rPr>
              <w:t>326 (CI:316-336)</w:t>
            </w:r>
          </w:p>
        </w:tc>
        <w:tc>
          <w:tcPr>
            <w:tcW w:w="2160" w:type="dxa"/>
            <w:shd w:val="clear" w:color="auto" w:fill="auto"/>
            <w:noWrap/>
            <w:vAlign w:val="center"/>
            <w:hideMark/>
          </w:tcPr>
          <w:p w14:paraId="27FA8B41" w14:textId="77777777" w:rsidR="008C3EE9" w:rsidRPr="00C718B4" w:rsidRDefault="008C3EE9" w:rsidP="00F87EC2">
            <w:pPr>
              <w:pStyle w:val="NoSpacing"/>
              <w:keepLines/>
              <w:jc w:val="center"/>
            </w:pPr>
            <w:r w:rsidRPr="00C718B4">
              <w:t>204 (CI:203-206)</w:t>
            </w:r>
          </w:p>
        </w:tc>
        <w:tc>
          <w:tcPr>
            <w:tcW w:w="2584" w:type="dxa"/>
            <w:shd w:val="clear" w:color="auto" w:fill="auto"/>
            <w:noWrap/>
            <w:vAlign w:val="center"/>
            <w:hideMark/>
          </w:tcPr>
          <w:p w14:paraId="51BCFC00" w14:textId="77777777" w:rsidR="008C3EE9" w:rsidRPr="00C718B4" w:rsidRDefault="008C3EE9" w:rsidP="00F87EC2">
            <w:pPr>
              <w:pStyle w:val="NoSpacing"/>
              <w:keepLines/>
              <w:jc w:val="center"/>
            </w:pPr>
            <w:r w:rsidRPr="00C718B4">
              <w:t>16.3 (CI:15-17.6)</w:t>
            </w:r>
          </w:p>
        </w:tc>
      </w:tr>
      <w:tr w:rsidR="008C3EE9" w:rsidRPr="00C718B4"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C718B4" w:rsidRDefault="008C3EE9" w:rsidP="00F87EC2">
            <w:pPr>
              <w:pStyle w:val="NoSpacing"/>
              <w:keepLines/>
              <w:jc w:val="center"/>
            </w:pPr>
          </w:p>
        </w:tc>
        <w:tc>
          <w:tcPr>
            <w:tcW w:w="1123" w:type="dxa"/>
            <w:shd w:val="clear" w:color="auto" w:fill="auto"/>
            <w:noWrap/>
            <w:vAlign w:val="center"/>
            <w:hideMark/>
          </w:tcPr>
          <w:p w14:paraId="0DCAB44B"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34735626" w14:textId="77777777" w:rsidR="008C3EE9" w:rsidRPr="00C43DF6" w:rsidRDefault="008C3EE9" w:rsidP="00F87EC2">
            <w:pPr>
              <w:pStyle w:val="NoSpacing"/>
              <w:keepLines/>
              <w:jc w:val="center"/>
              <w:rPr>
                <w:b/>
                <w:bCs/>
              </w:rPr>
            </w:pPr>
            <w:r w:rsidRPr="00C43DF6">
              <w:rPr>
                <w:b/>
                <w:bCs/>
              </w:rPr>
              <w:t>351 (CI:341-363)</w:t>
            </w:r>
          </w:p>
        </w:tc>
        <w:tc>
          <w:tcPr>
            <w:tcW w:w="2160" w:type="dxa"/>
            <w:shd w:val="clear" w:color="auto" w:fill="auto"/>
            <w:noWrap/>
            <w:vAlign w:val="center"/>
            <w:hideMark/>
          </w:tcPr>
          <w:p w14:paraId="47BCAC6C" w14:textId="77777777" w:rsidR="008C3EE9" w:rsidRPr="00C718B4" w:rsidRDefault="008C3EE9" w:rsidP="00F87EC2">
            <w:pPr>
              <w:pStyle w:val="NoSpacing"/>
              <w:keepLines/>
              <w:jc w:val="center"/>
            </w:pPr>
            <w:r w:rsidRPr="00C718B4">
              <w:t>205 (CI:203-207)</w:t>
            </w:r>
          </w:p>
        </w:tc>
        <w:tc>
          <w:tcPr>
            <w:tcW w:w="2584" w:type="dxa"/>
            <w:shd w:val="clear" w:color="auto" w:fill="auto"/>
            <w:noWrap/>
            <w:vAlign w:val="center"/>
            <w:hideMark/>
          </w:tcPr>
          <w:p w14:paraId="2C2F830D" w14:textId="77777777" w:rsidR="008C3EE9" w:rsidRPr="00C718B4" w:rsidRDefault="008C3EE9" w:rsidP="00F87EC2">
            <w:pPr>
              <w:pStyle w:val="NoSpacing"/>
              <w:keepLines/>
              <w:jc w:val="center"/>
            </w:pPr>
            <w:r w:rsidRPr="00C718B4">
              <w:t>17.1 (CI:15.8-18.6)</w:t>
            </w:r>
          </w:p>
        </w:tc>
      </w:tr>
      <w:tr w:rsidR="008C3EE9" w:rsidRPr="00C718B4" w14:paraId="4DBFB80A" w14:textId="77777777" w:rsidTr="00F215DB">
        <w:trPr>
          <w:trHeight w:val="80"/>
          <w:jc w:val="center"/>
        </w:trPr>
        <w:tc>
          <w:tcPr>
            <w:tcW w:w="1003" w:type="dxa"/>
            <w:shd w:val="clear" w:color="auto" w:fill="auto"/>
            <w:noWrap/>
            <w:vAlign w:val="center"/>
          </w:tcPr>
          <w:p w14:paraId="2322E4BF" w14:textId="77777777" w:rsidR="008C3EE9" w:rsidRPr="00C718B4" w:rsidRDefault="008C3EE9" w:rsidP="00F87EC2">
            <w:pPr>
              <w:pStyle w:val="NoSpacing"/>
              <w:keepLines/>
              <w:jc w:val="center"/>
            </w:pPr>
          </w:p>
        </w:tc>
        <w:tc>
          <w:tcPr>
            <w:tcW w:w="1123" w:type="dxa"/>
            <w:shd w:val="clear" w:color="auto" w:fill="auto"/>
            <w:noWrap/>
            <w:vAlign w:val="center"/>
          </w:tcPr>
          <w:p w14:paraId="0CAE3780" w14:textId="77777777" w:rsidR="008C3EE9" w:rsidRPr="00C718B4" w:rsidRDefault="008C3EE9" w:rsidP="00F87EC2">
            <w:pPr>
              <w:pStyle w:val="NoSpacing"/>
              <w:keepLines/>
              <w:jc w:val="center"/>
            </w:pPr>
          </w:p>
        </w:tc>
        <w:tc>
          <w:tcPr>
            <w:tcW w:w="2040" w:type="dxa"/>
            <w:shd w:val="clear" w:color="auto" w:fill="auto"/>
            <w:noWrap/>
            <w:vAlign w:val="center"/>
          </w:tcPr>
          <w:p w14:paraId="1293E140" w14:textId="77777777" w:rsidR="008C3EE9" w:rsidRPr="00C718B4" w:rsidRDefault="008C3EE9" w:rsidP="00F87EC2">
            <w:pPr>
              <w:pStyle w:val="NoSpacing"/>
              <w:keepLines/>
              <w:jc w:val="center"/>
            </w:pPr>
          </w:p>
        </w:tc>
        <w:tc>
          <w:tcPr>
            <w:tcW w:w="2160" w:type="dxa"/>
            <w:shd w:val="clear" w:color="auto" w:fill="auto"/>
            <w:noWrap/>
            <w:vAlign w:val="center"/>
          </w:tcPr>
          <w:p w14:paraId="4E350D1F" w14:textId="77777777" w:rsidR="008C3EE9" w:rsidRPr="00C718B4" w:rsidRDefault="008C3EE9" w:rsidP="00F87EC2">
            <w:pPr>
              <w:pStyle w:val="NoSpacing"/>
              <w:keepLines/>
              <w:jc w:val="center"/>
            </w:pPr>
          </w:p>
        </w:tc>
        <w:tc>
          <w:tcPr>
            <w:tcW w:w="2584" w:type="dxa"/>
            <w:shd w:val="clear" w:color="auto" w:fill="auto"/>
            <w:noWrap/>
            <w:vAlign w:val="center"/>
          </w:tcPr>
          <w:p w14:paraId="644532EE" w14:textId="77777777" w:rsidR="008C3EE9" w:rsidRPr="00C718B4" w:rsidRDefault="008C3EE9" w:rsidP="00F87EC2">
            <w:pPr>
              <w:pStyle w:val="NoSpacing"/>
              <w:keepLines/>
              <w:jc w:val="center"/>
            </w:pPr>
          </w:p>
        </w:tc>
      </w:tr>
      <w:tr w:rsidR="008C3EE9" w:rsidRPr="00C718B4"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C718B4" w:rsidRDefault="008C3EE9" w:rsidP="00F87EC2">
            <w:pPr>
              <w:pStyle w:val="NoSpacing"/>
              <w:keepLines/>
              <w:jc w:val="center"/>
            </w:pPr>
            <w:r w:rsidRPr="00C718B4">
              <w:t>2018</w:t>
            </w:r>
          </w:p>
        </w:tc>
        <w:tc>
          <w:tcPr>
            <w:tcW w:w="1123" w:type="dxa"/>
            <w:shd w:val="clear" w:color="auto" w:fill="auto"/>
            <w:noWrap/>
            <w:vAlign w:val="center"/>
            <w:hideMark/>
          </w:tcPr>
          <w:p w14:paraId="7138061D"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0D4F8578" w14:textId="77777777" w:rsidR="008C3EE9" w:rsidRPr="00C43DF6" w:rsidRDefault="008C3EE9" w:rsidP="00F87EC2">
            <w:pPr>
              <w:pStyle w:val="NoSpacing"/>
              <w:keepLines/>
              <w:jc w:val="center"/>
              <w:rPr>
                <w:b/>
                <w:bCs/>
              </w:rPr>
            </w:pPr>
            <w:r w:rsidRPr="00C43DF6">
              <w:rPr>
                <w:b/>
                <w:bCs/>
              </w:rPr>
              <w:t>237 (CI:231-244)</w:t>
            </w:r>
          </w:p>
        </w:tc>
        <w:tc>
          <w:tcPr>
            <w:tcW w:w="2160" w:type="dxa"/>
            <w:shd w:val="clear" w:color="auto" w:fill="auto"/>
            <w:noWrap/>
            <w:vAlign w:val="center"/>
            <w:hideMark/>
          </w:tcPr>
          <w:p w14:paraId="3EBFF4AE" w14:textId="77777777" w:rsidR="008C3EE9" w:rsidRPr="00C43DF6" w:rsidRDefault="008C3EE9" w:rsidP="00F87EC2">
            <w:pPr>
              <w:pStyle w:val="NoSpacing"/>
              <w:keepLines/>
              <w:jc w:val="center"/>
              <w:rPr>
                <w:b/>
                <w:bCs/>
              </w:rPr>
            </w:pPr>
            <w:r w:rsidRPr="00C43DF6">
              <w:rPr>
                <w:b/>
                <w:bCs/>
              </w:rPr>
              <w:t>191 (CI:190-193)</w:t>
            </w:r>
          </w:p>
        </w:tc>
        <w:tc>
          <w:tcPr>
            <w:tcW w:w="2584" w:type="dxa"/>
            <w:shd w:val="clear" w:color="auto" w:fill="auto"/>
            <w:noWrap/>
            <w:vAlign w:val="center"/>
            <w:hideMark/>
          </w:tcPr>
          <w:p w14:paraId="651A97DE" w14:textId="77777777" w:rsidR="008C3EE9" w:rsidRPr="00C718B4" w:rsidRDefault="008C3EE9" w:rsidP="00F87EC2">
            <w:pPr>
              <w:pStyle w:val="NoSpacing"/>
              <w:keepLines/>
              <w:jc w:val="center"/>
            </w:pPr>
            <w:r w:rsidRPr="00C718B4">
              <w:t>12.6 (CI:11.6-13.7)</w:t>
            </w:r>
          </w:p>
        </w:tc>
      </w:tr>
      <w:tr w:rsidR="008C3EE9" w:rsidRPr="00C718B4"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C718B4" w:rsidRDefault="008C3EE9" w:rsidP="00F87EC2">
            <w:pPr>
              <w:pStyle w:val="NoSpacing"/>
              <w:keepLines/>
              <w:jc w:val="center"/>
            </w:pPr>
          </w:p>
        </w:tc>
        <w:tc>
          <w:tcPr>
            <w:tcW w:w="1123" w:type="dxa"/>
            <w:shd w:val="clear" w:color="auto" w:fill="auto"/>
            <w:noWrap/>
            <w:vAlign w:val="center"/>
            <w:hideMark/>
          </w:tcPr>
          <w:p w14:paraId="66DBBB4E"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16AD83E5" w14:textId="77777777" w:rsidR="008C3EE9" w:rsidRPr="00C43DF6" w:rsidRDefault="008C3EE9" w:rsidP="00F87EC2">
            <w:pPr>
              <w:pStyle w:val="NoSpacing"/>
              <w:keepLines/>
              <w:jc w:val="center"/>
              <w:rPr>
                <w:b/>
                <w:bCs/>
              </w:rPr>
            </w:pPr>
            <w:r w:rsidRPr="00C43DF6">
              <w:rPr>
                <w:b/>
                <w:bCs/>
              </w:rPr>
              <w:t>286 (CI:280-292)</w:t>
            </w:r>
          </w:p>
        </w:tc>
        <w:tc>
          <w:tcPr>
            <w:tcW w:w="2160" w:type="dxa"/>
            <w:shd w:val="clear" w:color="auto" w:fill="auto"/>
            <w:noWrap/>
            <w:vAlign w:val="center"/>
            <w:hideMark/>
          </w:tcPr>
          <w:p w14:paraId="19A99DFE" w14:textId="77777777" w:rsidR="008C3EE9" w:rsidRPr="00C43DF6" w:rsidRDefault="008C3EE9" w:rsidP="00F87EC2">
            <w:pPr>
              <w:pStyle w:val="NoSpacing"/>
              <w:keepLines/>
              <w:jc w:val="center"/>
              <w:rPr>
                <w:b/>
                <w:bCs/>
              </w:rPr>
            </w:pPr>
            <w:r w:rsidRPr="00C43DF6">
              <w:rPr>
                <w:b/>
                <w:bCs/>
              </w:rPr>
              <w:t>196 (CI:195-197)</w:t>
            </w:r>
          </w:p>
        </w:tc>
        <w:tc>
          <w:tcPr>
            <w:tcW w:w="2584" w:type="dxa"/>
            <w:shd w:val="clear" w:color="auto" w:fill="auto"/>
            <w:noWrap/>
            <w:vAlign w:val="center"/>
            <w:hideMark/>
          </w:tcPr>
          <w:p w14:paraId="1B1EDCC9" w14:textId="77777777" w:rsidR="008C3EE9" w:rsidRPr="00C718B4" w:rsidRDefault="008C3EE9" w:rsidP="00F87EC2">
            <w:pPr>
              <w:pStyle w:val="NoSpacing"/>
              <w:keepLines/>
              <w:jc w:val="center"/>
            </w:pPr>
            <w:r w:rsidRPr="00C718B4">
              <w:t>13.7 (CI:12.8-14.8)</w:t>
            </w:r>
          </w:p>
        </w:tc>
      </w:tr>
      <w:tr w:rsidR="008C3EE9" w:rsidRPr="00C718B4" w14:paraId="62073097" w14:textId="77777777" w:rsidTr="00F215DB">
        <w:trPr>
          <w:trHeight w:val="80"/>
          <w:jc w:val="center"/>
        </w:trPr>
        <w:tc>
          <w:tcPr>
            <w:tcW w:w="1003" w:type="dxa"/>
            <w:shd w:val="clear" w:color="auto" w:fill="auto"/>
            <w:noWrap/>
            <w:vAlign w:val="center"/>
          </w:tcPr>
          <w:p w14:paraId="1049943B" w14:textId="77777777" w:rsidR="008C3EE9" w:rsidRPr="00C718B4" w:rsidRDefault="008C3EE9" w:rsidP="00F87EC2">
            <w:pPr>
              <w:pStyle w:val="NoSpacing"/>
              <w:keepLines/>
              <w:jc w:val="center"/>
            </w:pPr>
          </w:p>
        </w:tc>
        <w:tc>
          <w:tcPr>
            <w:tcW w:w="1123" w:type="dxa"/>
            <w:shd w:val="clear" w:color="auto" w:fill="auto"/>
            <w:noWrap/>
            <w:vAlign w:val="center"/>
          </w:tcPr>
          <w:p w14:paraId="71C846BD" w14:textId="77777777" w:rsidR="008C3EE9" w:rsidRPr="00C718B4" w:rsidRDefault="008C3EE9" w:rsidP="00F87EC2">
            <w:pPr>
              <w:pStyle w:val="NoSpacing"/>
              <w:keepLines/>
              <w:jc w:val="center"/>
            </w:pPr>
          </w:p>
        </w:tc>
        <w:tc>
          <w:tcPr>
            <w:tcW w:w="2040" w:type="dxa"/>
            <w:shd w:val="clear" w:color="auto" w:fill="auto"/>
            <w:noWrap/>
            <w:vAlign w:val="center"/>
          </w:tcPr>
          <w:p w14:paraId="2B4EC06A" w14:textId="77777777" w:rsidR="008C3EE9" w:rsidRPr="00C718B4" w:rsidRDefault="008C3EE9" w:rsidP="00F87EC2">
            <w:pPr>
              <w:pStyle w:val="NoSpacing"/>
              <w:keepLines/>
              <w:jc w:val="center"/>
            </w:pPr>
          </w:p>
        </w:tc>
        <w:tc>
          <w:tcPr>
            <w:tcW w:w="2160" w:type="dxa"/>
            <w:shd w:val="clear" w:color="auto" w:fill="auto"/>
            <w:noWrap/>
            <w:vAlign w:val="center"/>
          </w:tcPr>
          <w:p w14:paraId="073870D0" w14:textId="77777777" w:rsidR="008C3EE9" w:rsidRPr="00C718B4" w:rsidRDefault="008C3EE9" w:rsidP="00F87EC2">
            <w:pPr>
              <w:pStyle w:val="NoSpacing"/>
              <w:keepLines/>
              <w:jc w:val="center"/>
            </w:pPr>
          </w:p>
        </w:tc>
        <w:tc>
          <w:tcPr>
            <w:tcW w:w="2584" w:type="dxa"/>
            <w:shd w:val="clear" w:color="auto" w:fill="auto"/>
            <w:noWrap/>
            <w:vAlign w:val="center"/>
          </w:tcPr>
          <w:p w14:paraId="1B4C87EC" w14:textId="77777777" w:rsidR="008C3EE9" w:rsidRPr="00C718B4" w:rsidRDefault="008C3EE9" w:rsidP="00F87EC2">
            <w:pPr>
              <w:pStyle w:val="NoSpacing"/>
              <w:keepLines/>
              <w:jc w:val="center"/>
            </w:pPr>
          </w:p>
        </w:tc>
      </w:tr>
      <w:tr w:rsidR="008C3EE9" w:rsidRPr="00C718B4"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C718B4" w:rsidRDefault="008C3EE9" w:rsidP="00F87EC2">
            <w:pPr>
              <w:pStyle w:val="NoSpacing"/>
              <w:keepLines/>
              <w:jc w:val="center"/>
            </w:pPr>
            <w:r w:rsidRPr="00C718B4">
              <w:t>2019</w:t>
            </w:r>
          </w:p>
        </w:tc>
        <w:tc>
          <w:tcPr>
            <w:tcW w:w="1123" w:type="dxa"/>
            <w:shd w:val="clear" w:color="auto" w:fill="auto"/>
            <w:noWrap/>
            <w:vAlign w:val="center"/>
            <w:hideMark/>
          </w:tcPr>
          <w:p w14:paraId="52581388"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17F22FCF" w14:textId="77777777" w:rsidR="008C3EE9" w:rsidRPr="00C718B4" w:rsidRDefault="008C3EE9" w:rsidP="00F87EC2">
            <w:pPr>
              <w:pStyle w:val="NoSpacing"/>
              <w:keepLines/>
              <w:jc w:val="center"/>
            </w:pPr>
            <w:r w:rsidRPr="00C718B4">
              <w:t>316 (CI:307-325)</w:t>
            </w:r>
          </w:p>
        </w:tc>
        <w:tc>
          <w:tcPr>
            <w:tcW w:w="2160" w:type="dxa"/>
            <w:shd w:val="clear" w:color="auto" w:fill="auto"/>
            <w:noWrap/>
            <w:vAlign w:val="center"/>
            <w:hideMark/>
          </w:tcPr>
          <w:p w14:paraId="4120E527" w14:textId="77777777" w:rsidR="008C3EE9" w:rsidRPr="00C718B4" w:rsidRDefault="008C3EE9" w:rsidP="00F87EC2">
            <w:pPr>
              <w:pStyle w:val="NoSpacing"/>
              <w:keepLines/>
              <w:jc w:val="center"/>
            </w:pPr>
            <w:r w:rsidRPr="00C718B4">
              <w:t>218 (CI:216-219)</w:t>
            </w:r>
          </w:p>
        </w:tc>
        <w:tc>
          <w:tcPr>
            <w:tcW w:w="2584" w:type="dxa"/>
            <w:shd w:val="clear" w:color="auto" w:fill="auto"/>
            <w:noWrap/>
            <w:vAlign w:val="center"/>
            <w:hideMark/>
          </w:tcPr>
          <w:p w14:paraId="2603D18D" w14:textId="77777777" w:rsidR="008C3EE9" w:rsidRPr="00C718B4" w:rsidRDefault="008C3EE9" w:rsidP="00F87EC2">
            <w:pPr>
              <w:pStyle w:val="NoSpacing"/>
              <w:keepLines/>
              <w:jc w:val="center"/>
            </w:pPr>
            <w:r w:rsidRPr="00C718B4">
              <w:t>14.6 (CI:13.3-15.9)</w:t>
            </w:r>
          </w:p>
        </w:tc>
      </w:tr>
      <w:tr w:rsidR="008C3EE9" w:rsidRPr="00C718B4"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C718B4" w:rsidRDefault="008C3EE9" w:rsidP="00F87EC2">
            <w:pPr>
              <w:pStyle w:val="NoSpacing"/>
              <w:keepLines/>
              <w:jc w:val="center"/>
            </w:pPr>
          </w:p>
        </w:tc>
        <w:tc>
          <w:tcPr>
            <w:tcW w:w="1123" w:type="dxa"/>
            <w:shd w:val="clear" w:color="auto" w:fill="auto"/>
            <w:noWrap/>
            <w:vAlign w:val="center"/>
            <w:hideMark/>
          </w:tcPr>
          <w:p w14:paraId="4FCB3B6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42B26C5B" w14:textId="77777777" w:rsidR="008C3EE9" w:rsidRPr="00C718B4" w:rsidRDefault="008C3EE9" w:rsidP="00F87EC2">
            <w:pPr>
              <w:pStyle w:val="NoSpacing"/>
              <w:keepLines/>
              <w:jc w:val="center"/>
            </w:pPr>
            <w:r w:rsidRPr="00C718B4">
              <w:t>312 (CI:299-234)</w:t>
            </w:r>
          </w:p>
        </w:tc>
        <w:tc>
          <w:tcPr>
            <w:tcW w:w="2160" w:type="dxa"/>
            <w:shd w:val="clear" w:color="auto" w:fill="auto"/>
            <w:noWrap/>
            <w:vAlign w:val="center"/>
            <w:hideMark/>
          </w:tcPr>
          <w:p w14:paraId="51F3B0A8" w14:textId="77777777" w:rsidR="008C3EE9" w:rsidRPr="00C718B4" w:rsidRDefault="008C3EE9" w:rsidP="00F87EC2">
            <w:pPr>
              <w:pStyle w:val="NoSpacing"/>
              <w:keepLines/>
              <w:jc w:val="center"/>
            </w:pPr>
            <w:r w:rsidRPr="00C718B4">
              <w:t>219 (CI:217-222)</w:t>
            </w:r>
          </w:p>
        </w:tc>
        <w:tc>
          <w:tcPr>
            <w:tcW w:w="2584" w:type="dxa"/>
            <w:shd w:val="clear" w:color="auto" w:fill="auto"/>
            <w:noWrap/>
            <w:vAlign w:val="center"/>
            <w:hideMark/>
          </w:tcPr>
          <w:p w14:paraId="0CCCEF75" w14:textId="77777777" w:rsidR="008C3EE9" w:rsidRPr="00C718B4" w:rsidRDefault="008C3EE9" w:rsidP="00F87EC2">
            <w:pPr>
              <w:pStyle w:val="NoSpacing"/>
              <w:keepLines/>
              <w:jc w:val="center"/>
            </w:pPr>
            <w:r w:rsidRPr="00C718B4">
              <w:t>15.9 (CI:14.2-17.8)</w:t>
            </w:r>
          </w:p>
        </w:tc>
      </w:tr>
      <w:tr w:rsidR="008C3EE9" w:rsidRPr="00C718B4" w14:paraId="465F5F50" w14:textId="77777777" w:rsidTr="00F215DB">
        <w:trPr>
          <w:trHeight w:val="300"/>
          <w:jc w:val="center"/>
        </w:trPr>
        <w:tc>
          <w:tcPr>
            <w:tcW w:w="1003" w:type="dxa"/>
            <w:shd w:val="clear" w:color="auto" w:fill="auto"/>
            <w:noWrap/>
            <w:vAlign w:val="center"/>
          </w:tcPr>
          <w:p w14:paraId="1B2B11CA" w14:textId="77777777" w:rsidR="008C3EE9" w:rsidRPr="00C718B4" w:rsidRDefault="008C3EE9" w:rsidP="00F87EC2">
            <w:pPr>
              <w:pStyle w:val="NoSpacing"/>
              <w:keepLines/>
              <w:jc w:val="center"/>
            </w:pPr>
          </w:p>
        </w:tc>
        <w:tc>
          <w:tcPr>
            <w:tcW w:w="1123" w:type="dxa"/>
            <w:shd w:val="clear" w:color="auto" w:fill="auto"/>
            <w:noWrap/>
            <w:vAlign w:val="center"/>
          </w:tcPr>
          <w:p w14:paraId="5E5641E1" w14:textId="77777777" w:rsidR="008C3EE9" w:rsidRPr="00C718B4" w:rsidRDefault="008C3EE9" w:rsidP="00F87EC2">
            <w:pPr>
              <w:pStyle w:val="NoSpacing"/>
              <w:keepLines/>
              <w:jc w:val="center"/>
            </w:pPr>
          </w:p>
        </w:tc>
        <w:tc>
          <w:tcPr>
            <w:tcW w:w="2040" w:type="dxa"/>
            <w:shd w:val="clear" w:color="auto" w:fill="auto"/>
            <w:noWrap/>
            <w:vAlign w:val="center"/>
          </w:tcPr>
          <w:p w14:paraId="2E2A4A3A" w14:textId="77777777" w:rsidR="008C3EE9" w:rsidRPr="00C718B4" w:rsidRDefault="008C3EE9" w:rsidP="00F87EC2">
            <w:pPr>
              <w:pStyle w:val="NoSpacing"/>
              <w:keepLines/>
              <w:jc w:val="center"/>
            </w:pPr>
          </w:p>
        </w:tc>
        <w:tc>
          <w:tcPr>
            <w:tcW w:w="2160" w:type="dxa"/>
            <w:shd w:val="clear" w:color="auto" w:fill="auto"/>
            <w:noWrap/>
            <w:vAlign w:val="center"/>
          </w:tcPr>
          <w:p w14:paraId="276E65B8" w14:textId="77777777" w:rsidR="008C3EE9" w:rsidRPr="00C718B4" w:rsidRDefault="008C3EE9" w:rsidP="00F87EC2">
            <w:pPr>
              <w:pStyle w:val="NoSpacing"/>
              <w:keepLines/>
              <w:jc w:val="center"/>
            </w:pPr>
          </w:p>
        </w:tc>
        <w:tc>
          <w:tcPr>
            <w:tcW w:w="2584" w:type="dxa"/>
            <w:shd w:val="clear" w:color="auto" w:fill="auto"/>
            <w:noWrap/>
            <w:vAlign w:val="center"/>
          </w:tcPr>
          <w:p w14:paraId="514104BB" w14:textId="77777777" w:rsidR="008C3EE9" w:rsidRPr="00C718B4" w:rsidRDefault="008C3EE9" w:rsidP="00F87EC2">
            <w:pPr>
              <w:pStyle w:val="NoSpacing"/>
              <w:keepLines/>
              <w:jc w:val="center"/>
            </w:pPr>
          </w:p>
        </w:tc>
      </w:tr>
      <w:tr w:rsidR="008C3EE9" w:rsidRPr="00C718B4" w14:paraId="578F8E3D" w14:textId="77777777" w:rsidTr="00F215DB">
        <w:trPr>
          <w:trHeight w:val="300"/>
          <w:jc w:val="center"/>
        </w:trPr>
        <w:tc>
          <w:tcPr>
            <w:tcW w:w="1003" w:type="dxa"/>
            <w:shd w:val="clear" w:color="auto" w:fill="auto"/>
            <w:noWrap/>
            <w:vAlign w:val="center"/>
          </w:tcPr>
          <w:p w14:paraId="53D850AF" w14:textId="77777777" w:rsidR="008C3EE9" w:rsidRPr="00C718B4" w:rsidRDefault="008C3EE9" w:rsidP="00F87EC2">
            <w:pPr>
              <w:pStyle w:val="NoSpacing"/>
              <w:keepLines/>
              <w:jc w:val="center"/>
            </w:pPr>
          </w:p>
        </w:tc>
        <w:tc>
          <w:tcPr>
            <w:tcW w:w="1123" w:type="dxa"/>
            <w:shd w:val="clear" w:color="auto" w:fill="auto"/>
            <w:noWrap/>
            <w:vAlign w:val="center"/>
          </w:tcPr>
          <w:p w14:paraId="2C9C3480" w14:textId="77777777" w:rsidR="008C3EE9" w:rsidRPr="00C718B4" w:rsidRDefault="008C3EE9" w:rsidP="00F87EC2">
            <w:pPr>
              <w:pStyle w:val="NoSpacing"/>
              <w:keepLines/>
              <w:jc w:val="center"/>
            </w:pPr>
          </w:p>
        </w:tc>
        <w:tc>
          <w:tcPr>
            <w:tcW w:w="2040" w:type="dxa"/>
            <w:shd w:val="clear" w:color="auto" w:fill="auto"/>
            <w:noWrap/>
            <w:vAlign w:val="center"/>
          </w:tcPr>
          <w:p w14:paraId="7F96CDB1" w14:textId="77777777" w:rsidR="008C3EE9" w:rsidRPr="00C718B4" w:rsidRDefault="008C3EE9" w:rsidP="00F87EC2">
            <w:pPr>
              <w:pStyle w:val="NoSpacing"/>
              <w:keepLines/>
              <w:jc w:val="center"/>
            </w:pPr>
          </w:p>
        </w:tc>
        <w:tc>
          <w:tcPr>
            <w:tcW w:w="2160" w:type="dxa"/>
            <w:shd w:val="clear" w:color="auto" w:fill="auto"/>
            <w:noWrap/>
            <w:vAlign w:val="center"/>
          </w:tcPr>
          <w:p w14:paraId="575DEC2C" w14:textId="77777777" w:rsidR="008C3EE9" w:rsidRPr="00C718B4" w:rsidRDefault="008C3EE9" w:rsidP="00F87EC2">
            <w:pPr>
              <w:pStyle w:val="NoSpacing"/>
              <w:keepLines/>
              <w:jc w:val="center"/>
            </w:pPr>
          </w:p>
        </w:tc>
        <w:tc>
          <w:tcPr>
            <w:tcW w:w="2584" w:type="dxa"/>
            <w:shd w:val="clear" w:color="auto" w:fill="auto"/>
            <w:noWrap/>
            <w:vAlign w:val="center"/>
          </w:tcPr>
          <w:p w14:paraId="493A2AFA" w14:textId="77777777" w:rsidR="008C3EE9" w:rsidRPr="00C718B4" w:rsidRDefault="008C3EE9" w:rsidP="00F87EC2">
            <w:pPr>
              <w:pStyle w:val="NoSpacing"/>
              <w:keepLines/>
              <w:jc w:val="center"/>
            </w:pPr>
          </w:p>
        </w:tc>
      </w:tr>
      <w:tr w:rsidR="008C3EE9" w:rsidRPr="00C718B4"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C718B4" w:rsidRDefault="008C3EE9" w:rsidP="00F87EC2">
            <w:pPr>
              <w:pStyle w:val="NoSpacing"/>
              <w:keepLines/>
              <w:jc w:val="center"/>
            </w:pPr>
            <w:r w:rsidRPr="00C718B4">
              <w:t>2020</w:t>
            </w:r>
          </w:p>
        </w:tc>
        <w:tc>
          <w:tcPr>
            <w:tcW w:w="1123" w:type="dxa"/>
            <w:shd w:val="clear" w:color="auto" w:fill="auto"/>
            <w:noWrap/>
            <w:vAlign w:val="center"/>
          </w:tcPr>
          <w:p w14:paraId="63B21104" w14:textId="77777777" w:rsidR="008C3EE9" w:rsidRPr="00C718B4" w:rsidRDefault="008C3EE9" w:rsidP="00F87EC2">
            <w:pPr>
              <w:pStyle w:val="NoSpacing"/>
              <w:keepLines/>
              <w:jc w:val="center"/>
            </w:pPr>
            <w:r>
              <w:t>Short</w:t>
            </w:r>
          </w:p>
        </w:tc>
        <w:tc>
          <w:tcPr>
            <w:tcW w:w="2040" w:type="dxa"/>
            <w:shd w:val="clear" w:color="auto" w:fill="auto"/>
            <w:noWrap/>
            <w:vAlign w:val="center"/>
          </w:tcPr>
          <w:p w14:paraId="4143A4F0" w14:textId="77777777" w:rsidR="008C3EE9" w:rsidRPr="00C718B4" w:rsidRDefault="008C3EE9" w:rsidP="00F87EC2">
            <w:pPr>
              <w:pStyle w:val="NoSpacing"/>
              <w:keepLines/>
              <w:jc w:val="center"/>
            </w:pPr>
            <w:r w:rsidRPr="00C718B4">
              <w:t>289 (CI:283-295)</w:t>
            </w:r>
          </w:p>
        </w:tc>
        <w:tc>
          <w:tcPr>
            <w:tcW w:w="2160" w:type="dxa"/>
            <w:shd w:val="clear" w:color="auto" w:fill="auto"/>
            <w:noWrap/>
            <w:vAlign w:val="center"/>
          </w:tcPr>
          <w:p w14:paraId="5B1B66E6" w14:textId="77777777" w:rsidR="008C3EE9" w:rsidRPr="00C718B4" w:rsidRDefault="008C3EE9" w:rsidP="00F87EC2">
            <w:pPr>
              <w:pStyle w:val="NoSpacing"/>
              <w:keepLines/>
              <w:jc w:val="center"/>
            </w:pPr>
            <w:r w:rsidRPr="00C718B4">
              <w:t>205 (CI:204-207)</w:t>
            </w:r>
          </w:p>
        </w:tc>
        <w:tc>
          <w:tcPr>
            <w:tcW w:w="2584" w:type="dxa"/>
            <w:shd w:val="clear" w:color="auto" w:fill="auto"/>
            <w:noWrap/>
            <w:vAlign w:val="center"/>
          </w:tcPr>
          <w:p w14:paraId="45476BFB" w14:textId="77777777" w:rsidR="008C3EE9" w:rsidRPr="00C718B4" w:rsidRDefault="008C3EE9" w:rsidP="00F87EC2">
            <w:pPr>
              <w:pStyle w:val="NoSpacing"/>
              <w:keepLines/>
              <w:jc w:val="center"/>
            </w:pPr>
            <w:r w:rsidRPr="00C718B4">
              <w:t>12.4 (CI:9.7-14.7)</w:t>
            </w:r>
          </w:p>
        </w:tc>
      </w:tr>
      <w:tr w:rsidR="008C3EE9" w:rsidRPr="00C718B4"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C718B4"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C718B4" w:rsidRDefault="008C3EE9" w:rsidP="00F87EC2">
            <w:pPr>
              <w:pStyle w:val="NoSpacing"/>
              <w:keepLines/>
              <w:jc w:val="center"/>
            </w:pPr>
            <w:r>
              <w:t>Extended</w:t>
            </w:r>
          </w:p>
        </w:tc>
        <w:tc>
          <w:tcPr>
            <w:tcW w:w="2040" w:type="dxa"/>
            <w:tcBorders>
              <w:bottom w:val="single" w:sz="4" w:space="0" w:color="auto"/>
            </w:tcBorders>
            <w:shd w:val="clear" w:color="auto" w:fill="auto"/>
            <w:noWrap/>
            <w:vAlign w:val="center"/>
          </w:tcPr>
          <w:p w14:paraId="57A82925" w14:textId="77777777" w:rsidR="008C3EE9" w:rsidRPr="00C718B4" w:rsidRDefault="008C3EE9" w:rsidP="00F87EC2">
            <w:pPr>
              <w:pStyle w:val="NoSpacing"/>
              <w:keepLines/>
              <w:jc w:val="center"/>
            </w:pPr>
            <w:r w:rsidRPr="00C718B4">
              <w:t>299 (CI:292-307)</w:t>
            </w:r>
          </w:p>
        </w:tc>
        <w:tc>
          <w:tcPr>
            <w:tcW w:w="2160" w:type="dxa"/>
            <w:tcBorders>
              <w:bottom w:val="single" w:sz="4" w:space="0" w:color="auto"/>
            </w:tcBorders>
            <w:shd w:val="clear" w:color="auto" w:fill="auto"/>
            <w:noWrap/>
            <w:vAlign w:val="center"/>
          </w:tcPr>
          <w:p w14:paraId="693F59DD" w14:textId="77777777" w:rsidR="008C3EE9" w:rsidRPr="00C718B4" w:rsidRDefault="008C3EE9" w:rsidP="00F87EC2">
            <w:pPr>
              <w:pStyle w:val="NoSpacing"/>
              <w:keepLines/>
              <w:jc w:val="center"/>
            </w:pPr>
            <w:r w:rsidRPr="00C718B4">
              <w:t>206 (CI:205-208)</w:t>
            </w:r>
          </w:p>
        </w:tc>
        <w:tc>
          <w:tcPr>
            <w:tcW w:w="2584" w:type="dxa"/>
            <w:tcBorders>
              <w:bottom w:val="single" w:sz="4" w:space="0" w:color="auto"/>
            </w:tcBorders>
            <w:shd w:val="clear" w:color="auto" w:fill="auto"/>
            <w:noWrap/>
            <w:vAlign w:val="center"/>
          </w:tcPr>
          <w:p w14:paraId="3E6762EE" w14:textId="77777777" w:rsidR="008C3EE9" w:rsidRPr="00C718B4" w:rsidRDefault="008C3EE9" w:rsidP="00F87EC2">
            <w:pPr>
              <w:pStyle w:val="NoSpacing"/>
              <w:keepLines/>
              <w:jc w:val="center"/>
            </w:pPr>
            <w:r w:rsidRPr="00C718B4">
              <w:t>12.7 (CI:9.5-15.2)</w:t>
            </w:r>
          </w:p>
        </w:tc>
      </w:tr>
    </w:tbl>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1A297B13" w:rsidR="00FD7744" w:rsidRPr="00C718B4" w:rsidRDefault="00FD7744" w:rsidP="00FD7744">
      <w:pPr>
        <w:spacing w:line="480" w:lineRule="auto"/>
        <w:rPr>
          <w:i/>
          <w:iCs/>
        </w:rPr>
      </w:pPr>
      <w:r w:rsidRPr="00C718B4">
        <w:rPr>
          <w:b/>
          <w:bCs/>
          <w:i/>
          <w:iCs/>
        </w:rPr>
        <w:lastRenderedPageBreak/>
        <w:t>Table S</w:t>
      </w:r>
      <w:r w:rsidR="008C3EE9">
        <w:rPr>
          <w:b/>
          <w:bCs/>
          <w:i/>
          <w:iCs/>
        </w:rPr>
        <w:t>2</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Extended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 xml:space="preserve">Root Material (kg </w:t>
            </w:r>
            <w:proofErr w:type="gramStart"/>
            <w:r w:rsidRPr="00C718B4">
              <w:rPr>
                <w:rFonts w:ascii="Calibri" w:eastAsia="Times New Roman" w:hAnsi="Calibri" w:cs="Calibri"/>
                <w:i/>
                <w:iCs/>
                <w:sz w:val="22"/>
              </w:rPr>
              <w:t>ha</w:t>
            </w:r>
            <w:r w:rsidRPr="00C718B4">
              <w:rPr>
                <w:rFonts w:ascii="Calibri" w:eastAsia="Times New Roman" w:hAnsi="Calibri" w:cs="Calibri"/>
                <w:i/>
                <w:iCs/>
                <w:sz w:val="22"/>
                <w:vertAlign w:val="superscript"/>
              </w:rPr>
              <w:t>-1</w:t>
            </w:r>
            <w:proofErr w:type="gramEnd"/>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614</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0D38D5"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949</w:t>
            </w:r>
          </w:p>
        </w:tc>
      </w:tr>
    </w:tbl>
    <w:p w14:paraId="436B6CCC" w14:textId="6D83880B" w:rsidR="008C4354" w:rsidRPr="00C718B4" w:rsidRDefault="008C4354" w:rsidP="00A15CFF">
      <w:pPr>
        <w:pStyle w:val="Body"/>
        <w:ind w:firstLine="0"/>
        <w:rPr>
          <w:color w:val="auto"/>
        </w:rPr>
      </w:pPr>
    </w:p>
    <w:p w14:paraId="0B741DDE" w14:textId="446337C8" w:rsidR="00A15CFF" w:rsidRPr="00C718B4" w:rsidRDefault="00A15CFF" w:rsidP="00A15CFF">
      <w:pPr>
        <w:pStyle w:val="CaptionSpecAPA"/>
        <w:keepNext/>
        <w:spacing w:line="480" w:lineRule="auto"/>
        <w:rPr>
          <w:color w:val="auto"/>
        </w:rPr>
      </w:pPr>
      <w:r w:rsidRPr="00C718B4">
        <w:rPr>
          <w:b/>
          <w:bCs/>
          <w:color w:val="auto"/>
        </w:rPr>
        <w:t>Table S</w:t>
      </w:r>
      <w:r w:rsidR="008C3EE9">
        <w:rPr>
          <w:b/>
          <w:bCs/>
          <w:color w:val="auto"/>
        </w:rPr>
        <w:t>3</w:t>
      </w:r>
      <w:r w:rsidRPr="00C718B4">
        <w:rPr>
          <w:color w:val="auto"/>
        </w:rPr>
        <w:t>. Summary of fixed effect tests on root mas</w:t>
      </w:r>
      <w:r w:rsidR="000D38D5">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DD551E" w:rsidRPr="00C718B4"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C718B4" w:rsidRDefault="00DD551E" w:rsidP="00F215DB">
            <w:pPr>
              <w:pStyle w:val="NoSpacing"/>
              <w:jc w:val="center"/>
              <w:rPr>
                <w:b/>
              </w:rPr>
            </w:pPr>
            <w:r w:rsidRPr="00C718B4">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C718B4" w:rsidRDefault="00DD551E" w:rsidP="00F215DB">
            <w:pPr>
              <w:pStyle w:val="NoSpacing"/>
              <w:jc w:val="center"/>
              <w:rPr>
                <w:b/>
              </w:rPr>
            </w:pPr>
            <w:r>
              <w:rPr>
                <w:b/>
              </w:rPr>
              <w:t>Assuming 0% background root decomposition</w:t>
            </w:r>
          </w:p>
        </w:tc>
        <w:tc>
          <w:tcPr>
            <w:tcW w:w="1965" w:type="dxa"/>
            <w:tcBorders>
              <w:top w:val="single" w:sz="4" w:space="0" w:color="auto"/>
              <w:bottom w:val="single" w:sz="4" w:space="0" w:color="auto"/>
            </w:tcBorders>
          </w:tcPr>
          <w:p w14:paraId="6EC849D3" w14:textId="20DC81DA" w:rsidR="00DD551E" w:rsidRDefault="00DD551E" w:rsidP="00F215DB">
            <w:pPr>
              <w:pStyle w:val="NoSpacing"/>
              <w:jc w:val="center"/>
              <w:rPr>
                <w:b/>
              </w:rPr>
            </w:pPr>
            <w:r>
              <w:rPr>
                <w:b/>
              </w:rPr>
              <w:t>Assuming 100% background root decomposition</w:t>
            </w:r>
          </w:p>
        </w:tc>
      </w:tr>
      <w:tr w:rsidR="00DD551E" w:rsidRPr="00075F49"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F215DB"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F215DB" w:rsidRDefault="00DD551E" w:rsidP="00F215DB">
            <w:pPr>
              <w:pStyle w:val="NoSpacing"/>
              <w:jc w:val="center"/>
              <w:rPr>
                <w:bCs/>
                <w:i/>
                <w:iCs/>
              </w:rPr>
            </w:pPr>
            <w:r w:rsidRPr="00F215DB">
              <w:rPr>
                <w:bCs/>
                <w:i/>
                <w:iCs/>
              </w:rPr>
              <w:t>p-value</w:t>
            </w:r>
          </w:p>
        </w:tc>
        <w:tc>
          <w:tcPr>
            <w:tcW w:w="1965" w:type="dxa"/>
            <w:tcBorders>
              <w:top w:val="single" w:sz="4" w:space="0" w:color="auto"/>
            </w:tcBorders>
          </w:tcPr>
          <w:p w14:paraId="5108ADF6" w14:textId="2501AC68" w:rsidR="00DD551E" w:rsidRPr="00F215DB" w:rsidRDefault="00DD551E" w:rsidP="00F215DB">
            <w:pPr>
              <w:pStyle w:val="NoSpacing"/>
              <w:jc w:val="center"/>
              <w:rPr>
                <w:bCs/>
                <w:i/>
                <w:iCs/>
              </w:rPr>
            </w:pPr>
            <w:r w:rsidRPr="00F215DB">
              <w:rPr>
                <w:bCs/>
                <w:i/>
                <w:iCs/>
              </w:rPr>
              <w:t>p-value</w:t>
            </w:r>
          </w:p>
        </w:tc>
      </w:tr>
      <w:tr w:rsidR="00DD551E" w:rsidRPr="00C718B4" w14:paraId="428AE7A6" w14:textId="14C510FA" w:rsidTr="00F215DB">
        <w:trPr>
          <w:trHeight w:val="300"/>
          <w:jc w:val="center"/>
        </w:trPr>
        <w:tc>
          <w:tcPr>
            <w:tcW w:w="3060" w:type="dxa"/>
            <w:shd w:val="clear" w:color="auto" w:fill="auto"/>
            <w:noWrap/>
            <w:vAlign w:val="center"/>
            <w:hideMark/>
          </w:tcPr>
          <w:p w14:paraId="176D07B6" w14:textId="77777777" w:rsidR="00DD551E" w:rsidRPr="00C718B4" w:rsidRDefault="00DD551E" w:rsidP="00F215DB">
            <w:pPr>
              <w:pStyle w:val="NoSpacing"/>
              <w:jc w:val="center"/>
            </w:pPr>
            <w:r w:rsidRPr="00C718B4">
              <w:t>Year</w:t>
            </w:r>
          </w:p>
        </w:tc>
        <w:tc>
          <w:tcPr>
            <w:tcW w:w="1474" w:type="dxa"/>
            <w:shd w:val="clear" w:color="auto" w:fill="auto"/>
            <w:noWrap/>
            <w:vAlign w:val="center"/>
          </w:tcPr>
          <w:p w14:paraId="1E371770" w14:textId="6B5D3C21" w:rsidR="00DD551E" w:rsidRPr="00C718B4" w:rsidRDefault="00DD551E" w:rsidP="00F215DB">
            <w:pPr>
              <w:pStyle w:val="NoSpacing"/>
              <w:jc w:val="center"/>
            </w:pPr>
            <w:r w:rsidRPr="00C718B4">
              <w:t>0.1</w:t>
            </w:r>
            <w:r>
              <w:t>2</w:t>
            </w:r>
          </w:p>
        </w:tc>
        <w:tc>
          <w:tcPr>
            <w:tcW w:w="1965" w:type="dxa"/>
          </w:tcPr>
          <w:p w14:paraId="6728FAE5" w14:textId="401EEB66" w:rsidR="00DD551E" w:rsidRPr="00C718B4" w:rsidRDefault="00DD551E" w:rsidP="00F215DB">
            <w:pPr>
              <w:pStyle w:val="NoSpacing"/>
              <w:jc w:val="center"/>
            </w:pPr>
            <w:r>
              <w:t>0.05</w:t>
            </w:r>
          </w:p>
        </w:tc>
      </w:tr>
      <w:tr w:rsidR="00DD551E" w:rsidRPr="00C718B4" w14:paraId="00DB4D7B" w14:textId="2A2E0640" w:rsidTr="00F215DB">
        <w:trPr>
          <w:trHeight w:val="300"/>
          <w:jc w:val="center"/>
        </w:trPr>
        <w:tc>
          <w:tcPr>
            <w:tcW w:w="3060" w:type="dxa"/>
            <w:shd w:val="clear" w:color="auto" w:fill="auto"/>
            <w:noWrap/>
            <w:vAlign w:val="center"/>
            <w:hideMark/>
          </w:tcPr>
          <w:p w14:paraId="65E59B7A" w14:textId="77777777" w:rsidR="00DD551E" w:rsidRPr="00C718B4" w:rsidRDefault="00DD551E" w:rsidP="00F215DB">
            <w:pPr>
              <w:pStyle w:val="NoSpacing"/>
              <w:jc w:val="center"/>
            </w:pPr>
            <w:r w:rsidRPr="00C718B4">
              <w:t>Rotation</w:t>
            </w:r>
          </w:p>
        </w:tc>
        <w:tc>
          <w:tcPr>
            <w:tcW w:w="1474" w:type="dxa"/>
            <w:shd w:val="clear" w:color="auto" w:fill="auto"/>
            <w:noWrap/>
            <w:vAlign w:val="center"/>
          </w:tcPr>
          <w:p w14:paraId="0E557E4F" w14:textId="72D8AD1B" w:rsidR="00DD551E" w:rsidRPr="00C718B4" w:rsidRDefault="00DD551E" w:rsidP="00F215DB">
            <w:pPr>
              <w:pStyle w:val="NoSpacing"/>
              <w:jc w:val="center"/>
            </w:pPr>
            <w:r w:rsidRPr="00C718B4">
              <w:t>0.7</w:t>
            </w:r>
            <w:r>
              <w:t>6</w:t>
            </w:r>
          </w:p>
        </w:tc>
        <w:tc>
          <w:tcPr>
            <w:tcW w:w="1965" w:type="dxa"/>
          </w:tcPr>
          <w:p w14:paraId="42B27DAC" w14:textId="45741934" w:rsidR="00DD551E" w:rsidRPr="00C718B4" w:rsidRDefault="004C1B32" w:rsidP="00F215DB">
            <w:pPr>
              <w:pStyle w:val="NoSpacing"/>
              <w:jc w:val="center"/>
            </w:pPr>
            <w:r>
              <w:t>0.87</w:t>
            </w:r>
          </w:p>
        </w:tc>
      </w:tr>
      <w:tr w:rsidR="00DD551E" w:rsidRPr="00C718B4" w14:paraId="2612B654" w14:textId="548C00B5" w:rsidTr="00F215DB">
        <w:trPr>
          <w:trHeight w:val="80"/>
          <w:jc w:val="center"/>
        </w:trPr>
        <w:tc>
          <w:tcPr>
            <w:tcW w:w="3060" w:type="dxa"/>
            <w:shd w:val="clear" w:color="auto" w:fill="auto"/>
            <w:noWrap/>
            <w:vAlign w:val="center"/>
          </w:tcPr>
          <w:p w14:paraId="783824AC" w14:textId="77777777" w:rsidR="00DD551E" w:rsidRPr="00C718B4" w:rsidRDefault="00DD551E" w:rsidP="00F215DB">
            <w:pPr>
              <w:pStyle w:val="NoSpacing"/>
              <w:jc w:val="center"/>
            </w:pPr>
            <w:r w:rsidRPr="00C718B4">
              <w:t>Year x Rotation</w:t>
            </w:r>
          </w:p>
        </w:tc>
        <w:tc>
          <w:tcPr>
            <w:tcW w:w="1474" w:type="dxa"/>
            <w:shd w:val="clear" w:color="auto" w:fill="auto"/>
            <w:noWrap/>
            <w:vAlign w:val="center"/>
          </w:tcPr>
          <w:p w14:paraId="391CEF3C" w14:textId="7D75CD08" w:rsidR="00DD551E" w:rsidRPr="00C718B4" w:rsidRDefault="00DD551E" w:rsidP="00F215DB">
            <w:pPr>
              <w:pStyle w:val="NoSpacing"/>
              <w:jc w:val="center"/>
            </w:pPr>
            <w:r w:rsidRPr="00C718B4">
              <w:t>0.</w:t>
            </w:r>
            <w:r>
              <w:t>91</w:t>
            </w:r>
          </w:p>
        </w:tc>
        <w:tc>
          <w:tcPr>
            <w:tcW w:w="1965" w:type="dxa"/>
          </w:tcPr>
          <w:p w14:paraId="1A03F5B3" w14:textId="6692D3A7" w:rsidR="00DD551E" w:rsidRPr="00C718B4" w:rsidRDefault="004C1B32" w:rsidP="00F215DB">
            <w:pPr>
              <w:pStyle w:val="NoSpacing"/>
              <w:jc w:val="center"/>
            </w:pPr>
            <w:r>
              <w:t>0.15</w:t>
            </w:r>
          </w:p>
        </w:tc>
      </w:tr>
      <w:tr w:rsidR="00DD551E" w:rsidRPr="00C718B4" w14:paraId="19A11A22" w14:textId="24F5949E" w:rsidTr="00F215DB">
        <w:trPr>
          <w:trHeight w:val="300"/>
          <w:jc w:val="center"/>
        </w:trPr>
        <w:tc>
          <w:tcPr>
            <w:tcW w:w="3060" w:type="dxa"/>
            <w:shd w:val="clear" w:color="auto" w:fill="auto"/>
            <w:noWrap/>
            <w:vAlign w:val="center"/>
            <w:hideMark/>
          </w:tcPr>
          <w:p w14:paraId="36E96CB6" w14:textId="77777777" w:rsidR="00DD551E" w:rsidRPr="00C718B4" w:rsidRDefault="00DD551E" w:rsidP="00F215DB">
            <w:pPr>
              <w:pStyle w:val="NoSpacing"/>
              <w:jc w:val="center"/>
            </w:pPr>
            <w:r w:rsidRPr="00C718B4">
              <w:t>Depth</w:t>
            </w:r>
          </w:p>
        </w:tc>
        <w:tc>
          <w:tcPr>
            <w:tcW w:w="1474" w:type="dxa"/>
            <w:shd w:val="clear" w:color="auto" w:fill="auto"/>
            <w:noWrap/>
            <w:vAlign w:val="center"/>
          </w:tcPr>
          <w:p w14:paraId="4E0E6763" w14:textId="2B479F39" w:rsidR="00DD551E" w:rsidRPr="00C718B4" w:rsidRDefault="00DD551E" w:rsidP="00F215DB">
            <w:pPr>
              <w:pStyle w:val="NoSpacing"/>
              <w:jc w:val="center"/>
            </w:pPr>
            <w:r w:rsidRPr="00C718B4">
              <w:t>0.</w:t>
            </w:r>
            <w:r>
              <w:t>58</w:t>
            </w:r>
          </w:p>
        </w:tc>
        <w:tc>
          <w:tcPr>
            <w:tcW w:w="1965" w:type="dxa"/>
          </w:tcPr>
          <w:p w14:paraId="7C533AE6" w14:textId="45598F62" w:rsidR="00DD551E" w:rsidRPr="00C718B4" w:rsidRDefault="004C1B32" w:rsidP="00F215DB">
            <w:pPr>
              <w:pStyle w:val="NoSpacing"/>
              <w:jc w:val="center"/>
            </w:pPr>
            <w:r>
              <w:t>&lt;0.01</w:t>
            </w:r>
          </w:p>
        </w:tc>
      </w:tr>
      <w:tr w:rsidR="00DD551E" w:rsidRPr="00C718B4" w14:paraId="53A144F9" w14:textId="20079107" w:rsidTr="00F215DB">
        <w:trPr>
          <w:trHeight w:val="300"/>
          <w:jc w:val="center"/>
        </w:trPr>
        <w:tc>
          <w:tcPr>
            <w:tcW w:w="3060" w:type="dxa"/>
            <w:shd w:val="clear" w:color="auto" w:fill="auto"/>
            <w:noWrap/>
            <w:vAlign w:val="center"/>
            <w:hideMark/>
          </w:tcPr>
          <w:p w14:paraId="547443AC" w14:textId="77777777" w:rsidR="00DD551E" w:rsidRPr="00C718B4" w:rsidRDefault="00DD551E" w:rsidP="00F215DB">
            <w:pPr>
              <w:pStyle w:val="NoSpacing"/>
              <w:jc w:val="center"/>
            </w:pPr>
            <w:r w:rsidRPr="00C718B4">
              <w:t>Year x Depth</w:t>
            </w:r>
          </w:p>
        </w:tc>
        <w:tc>
          <w:tcPr>
            <w:tcW w:w="1474" w:type="dxa"/>
            <w:shd w:val="clear" w:color="auto" w:fill="auto"/>
            <w:noWrap/>
            <w:vAlign w:val="center"/>
          </w:tcPr>
          <w:p w14:paraId="619CB38E" w14:textId="75B41629" w:rsidR="00DD551E" w:rsidRPr="00C718B4" w:rsidRDefault="00DD551E" w:rsidP="00F215DB">
            <w:pPr>
              <w:pStyle w:val="NoSpacing"/>
              <w:jc w:val="center"/>
            </w:pPr>
            <w:r w:rsidRPr="00C718B4">
              <w:t>0.</w:t>
            </w:r>
            <w:r>
              <w:t>31</w:t>
            </w:r>
          </w:p>
        </w:tc>
        <w:tc>
          <w:tcPr>
            <w:tcW w:w="1965" w:type="dxa"/>
          </w:tcPr>
          <w:p w14:paraId="5D537C9A" w14:textId="3EB419AF" w:rsidR="00DD551E" w:rsidRPr="00C718B4" w:rsidRDefault="004C1B32" w:rsidP="00F215DB">
            <w:pPr>
              <w:pStyle w:val="NoSpacing"/>
              <w:jc w:val="center"/>
            </w:pPr>
            <w:r>
              <w:t>0.92</w:t>
            </w:r>
          </w:p>
        </w:tc>
      </w:tr>
      <w:tr w:rsidR="00DD551E" w:rsidRPr="00C718B4" w14:paraId="58842625" w14:textId="66E00F96" w:rsidTr="00F215DB">
        <w:trPr>
          <w:trHeight w:val="80"/>
          <w:jc w:val="center"/>
        </w:trPr>
        <w:tc>
          <w:tcPr>
            <w:tcW w:w="3060" w:type="dxa"/>
            <w:shd w:val="clear" w:color="auto" w:fill="auto"/>
            <w:noWrap/>
            <w:vAlign w:val="center"/>
          </w:tcPr>
          <w:p w14:paraId="6CDFDDFE" w14:textId="77777777" w:rsidR="00DD551E" w:rsidRPr="00F215DB" w:rsidRDefault="00DD551E" w:rsidP="00F215DB">
            <w:pPr>
              <w:pStyle w:val="NoSpacing"/>
              <w:jc w:val="center"/>
              <w:rPr>
                <w:b/>
                <w:bCs/>
              </w:rPr>
            </w:pPr>
            <w:r w:rsidRPr="00F215DB">
              <w:rPr>
                <w:b/>
                <w:bCs/>
              </w:rPr>
              <w:t>Rotation x Depth</w:t>
            </w:r>
          </w:p>
        </w:tc>
        <w:tc>
          <w:tcPr>
            <w:tcW w:w="1474" w:type="dxa"/>
            <w:shd w:val="clear" w:color="auto" w:fill="auto"/>
            <w:noWrap/>
            <w:vAlign w:val="center"/>
          </w:tcPr>
          <w:p w14:paraId="6712D50C" w14:textId="18C3158A" w:rsidR="00DD551E" w:rsidRPr="00F215DB" w:rsidRDefault="00DD551E" w:rsidP="00F215DB">
            <w:pPr>
              <w:pStyle w:val="NoSpacing"/>
              <w:jc w:val="center"/>
              <w:rPr>
                <w:b/>
                <w:bCs/>
              </w:rPr>
            </w:pPr>
            <w:r w:rsidRPr="00F215DB">
              <w:rPr>
                <w:b/>
                <w:bCs/>
              </w:rPr>
              <w:t>0.01</w:t>
            </w:r>
          </w:p>
        </w:tc>
        <w:tc>
          <w:tcPr>
            <w:tcW w:w="1965" w:type="dxa"/>
          </w:tcPr>
          <w:p w14:paraId="3CC2E00F" w14:textId="71880A27" w:rsidR="00DD551E" w:rsidRPr="00F215DB" w:rsidRDefault="004C1B32" w:rsidP="00F215DB">
            <w:pPr>
              <w:pStyle w:val="NoSpacing"/>
              <w:jc w:val="center"/>
              <w:rPr>
                <w:b/>
                <w:bCs/>
              </w:rPr>
            </w:pPr>
            <w:r w:rsidRPr="00F215DB">
              <w:rPr>
                <w:b/>
                <w:bCs/>
              </w:rPr>
              <w:t>0.07</w:t>
            </w:r>
          </w:p>
        </w:tc>
      </w:tr>
      <w:tr w:rsidR="00DD551E" w:rsidRPr="00C718B4"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C718B4" w:rsidRDefault="00DD551E" w:rsidP="00F215DB">
            <w:pPr>
              <w:pStyle w:val="NoSpacing"/>
              <w:jc w:val="center"/>
            </w:pPr>
            <w:r w:rsidRPr="00C718B4">
              <w:t>Year x Rotation x Depth</w:t>
            </w:r>
          </w:p>
        </w:tc>
        <w:tc>
          <w:tcPr>
            <w:tcW w:w="1474" w:type="dxa"/>
            <w:tcBorders>
              <w:bottom w:val="single" w:sz="4" w:space="0" w:color="auto"/>
            </w:tcBorders>
            <w:shd w:val="clear" w:color="auto" w:fill="auto"/>
            <w:noWrap/>
            <w:vAlign w:val="center"/>
          </w:tcPr>
          <w:p w14:paraId="69840394" w14:textId="77777777" w:rsidR="00DD551E" w:rsidRPr="00C718B4" w:rsidRDefault="00DD551E" w:rsidP="00F215DB">
            <w:pPr>
              <w:pStyle w:val="NoSpacing"/>
              <w:jc w:val="center"/>
            </w:pPr>
            <w:r w:rsidRPr="00C718B4">
              <w:t>0.25</w:t>
            </w:r>
          </w:p>
        </w:tc>
        <w:tc>
          <w:tcPr>
            <w:tcW w:w="1965" w:type="dxa"/>
            <w:tcBorders>
              <w:bottom w:val="single" w:sz="4" w:space="0" w:color="auto"/>
            </w:tcBorders>
          </w:tcPr>
          <w:p w14:paraId="601C4F88" w14:textId="5D3DF4D6" w:rsidR="00DD551E" w:rsidRPr="00C718B4" w:rsidRDefault="004C1B32" w:rsidP="00F215DB">
            <w:pPr>
              <w:pStyle w:val="NoSpacing"/>
              <w:jc w:val="center"/>
            </w:pPr>
            <w:r>
              <w:t>0.76</w:t>
            </w:r>
          </w:p>
        </w:tc>
      </w:tr>
      <w:tr w:rsidR="00DD551E" w:rsidRPr="00C718B4"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C718B4" w:rsidRDefault="00DD551E" w:rsidP="00F215DB">
            <w:pPr>
              <w:pStyle w:val="NoSpacing"/>
              <w:rPr>
                <w:i/>
                <w:sz w:val="20"/>
              </w:rPr>
            </w:pPr>
            <w:r w:rsidRPr="00C718B4">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C718B4" w:rsidRDefault="00DD551E" w:rsidP="00F215DB">
            <w:pPr>
              <w:pStyle w:val="NoSpacing"/>
              <w:jc w:val="center"/>
            </w:pPr>
          </w:p>
        </w:tc>
        <w:tc>
          <w:tcPr>
            <w:tcW w:w="1965" w:type="dxa"/>
            <w:tcBorders>
              <w:top w:val="single" w:sz="4" w:space="0" w:color="auto"/>
            </w:tcBorders>
          </w:tcPr>
          <w:p w14:paraId="3201DDDD" w14:textId="77777777" w:rsidR="00DD551E" w:rsidRPr="00C718B4" w:rsidRDefault="00DD551E" w:rsidP="00F215DB">
            <w:pPr>
              <w:pStyle w:val="NoSpacing"/>
              <w:jc w:val="center"/>
            </w:pPr>
          </w:p>
        </w:tc>
      </w:tr>
    </w:tbl>
    <w:p w14:paraId="1441DB06" w14:textId="77777777" w:rsidR="00A15CFF" w:rsidRPr="00C718B4" w:rsidRDefault="00A15CFF" w:rsidP="00A15CFF">
      <w:pPr>
        <w:pStyle w:val="CaptionSpecAPA"/>
        <w:spacing w:line="480" w:lineRule="auto"/>
        <w:rPr>
          <w:color w:val="auto"/>
        </w:rPr>
      </w:pPr>
    </w:p>
    <w:p w14:paraId="7B5AD5D2" w14:textId="44DA3D04" w:rsidR="008C4354" w:rsidRPr="00C718B4" w:rsidRDefault="008C4354" w:rsidP="008C4354">
      <w:pPr>
        <w:pStyle w:val="CaptionSpecAPA"/>
        <w:spacing w:line="480" w:lineRule="auto"/>
        <w:rPr>
          <w:color w:val="auto"/>
        </w:rPr>
      </w:pPr>
      <w:r w:rsidRPr="00A63BF4">
        <w:rPr>
          <w:b/>
          <w:bCs/>
          <w:color w:val="auto"/>
        </w:rPr>
        <w:t>Table S</w:t>
      </w:r>
      <w:r w:rsidR="008C3EE9">
        <w:rPr>
          <w:b/>
          <w:bCs/>
          <w:color w:val="auto"/>
        </w:rPr>
        <w:t>4</w:t>
      </w:r>
      <w:r w:rsidRPr="00C718B4">
        <w:rPr>
          <w:color w:val="auto"/>
        </w:rPr>
        <w:t xml:space="preserve">. Summary of root mass added contrasts for the </w:t>
      </w:r>
      <w:r w:rsidR="000D38D5">
        <w:rPr>
          <w:color w:val="auto"/>
        </w:rPr>
        <w:t>extended</w:t>
      </w:r>
      <w:r w:rsidR="000D38D5" w:rsidRPr="00C718B4">
        <w:rPr>
          <w:color w:val="auto"/>
        </w:rPr>
        <w:t xml:space="preserve"> </w:t>
      </w:r>
      <w:r w:rsidRPr="00C718B4">
        <w:rPr>
          <w:color w:val="auto"/>
        </w:rPr>
        <w:t xml:space="preserve">versus </w:t>
      </w:r>
      <w:r w:rsidR="00CD0A36">
        <w:rPr>
          <w:color w:val="auto"/>
        </w:rPr>
        <w:t>short rotation</w:t>
      </w:r>
      <w:r w:rsidRPr="00C718B4">
        <w:rPr>
          <w:color w:val="auto"/>
        </w:rPr>
        <w:t xml:space="preserve"> at each depth</w:t>
      </w:r>
      <w:r w:rsidR="00A63BF4">
        <w:rPr>
          <w:color w:val="auto"/>
        </w:rPr>
        <w:t xml:space="preserve">; denominator degrees of freedom differ by depth due to missing </w:t>
      </w:r>
      <w:proofErr w:type="gramStart"/>
      <w:r w:rsidR="00A63BF4">
        <w:rPr>
          <w:color w:val="auto"/>
        </w:rPr>
        <w:t>data</w:t>
      </w:r>
      <w:proofErr w:type="gramEnd"/>
    </w:p>
    <w:tbl>
      <w:tblPr>
        <w:tblW w:w="0" w:type="auto"/>
        <w:jc w:val="center"/>
        <w:tblLook w:val="04A0" w:firstRow="1" w:lastRow="0" w:firstColumn="1" w:lastColumn="0" w:noHBand="0" w:noVBand="1"/>
      </w:tblPr>
      <w:tblGrid>
        <w:gridCol w:w="108"/>
        <w:gridCol w:w="1542"/>
        <w:gridCol w:w="1710"/>
        <w:gridCol w:w="2456"/>
        <w:gridCol w:w="990"/>
        <w:gridCol w:w="1965"/>
      </w:tblGrid>
      <w:tr w:rsidR="00C718B4" w:rsidRPr="00C718B4"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A63BF4" w:rsidRPr="00C718B4"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C718B4" w:rsidRDefault="00A63BF4" w:rsidP="00A63BF4">
            <w:pPr>
              <w:pStyle w:val="NoSpacing"/>
              <w:spacing w:line="480" w:lineRule="auto"/>
            </w:pPr>
            <w:r>
              <w:t>Assuming no background root decomposition</w:t>
            </w:r>
          </w:p>
        </w:tc>
      </w:tr>
      <w:tr w:rsidR="00A63BF4" w:rsidRPr="00C718B4"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C718B4" w:rsidRDefault="00A63BF4" w:rsidP="00F87EC2">
            <w:pPr>
              <w:pStyle w:val="NoSpacing"/>
              <w:spacing w:line="480" w:lineRule="auto"/>
              <w:jc w:val="center"/>
            </w:pPr>
            <w:bookmarkStart w:id="24" w:name="_Hlk156985268"/>
            <w:r w:rsidRPr="00C718B4">
              <w:t>0-15 cm</w:t>
            </w:r>
          </w:p>
        </w:tc>
        <w:tc>
          <w:tcPr>
            <w:tcW w:w="1710" w:type="dxa"/>
            <w:tcBorders>
              <w:top w:val="single" w:sz="4" w:space="0" w:color="auto"/>
            </w:tcBorders>
            <w:vAlign w:val="center"/>
          </w:tcPr>
          <w:p w14:paraId="0CCFD9CD" w14:textId="77777777" w:rsidR="00A63BF4" w:rsidRPr="00C718B4" w:rsidRDefault="00A63BF4" w:rsidP="00F87EC2">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1CE34A8B" w14:textId="77777777" w:rsidR="00A63BF4" w:rsidRPr="00C718B4" w:rsidRDefault="00A63BF4" w:rsidP="00F87EC2">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56AF6B65" w14:textId="77777777" w:rsidR="00A63BF4" w:rsidRPr="00C718B4" w:rsidRDefault="00A63BF4" w:rsidP="00F87EC2">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22B7E4AC" w14:textId="77777777" w:rsidR="00A63BF4" w:rsidRPr="00C718B4" w:rsidRDefault="00A63BF4" w:rsidP="00F87EC2">
            <w:pPr>
              <w:pStyle w:val="NoSpacing"/>
              <w:spacing w:line="480" w:lineRule="auto"/>
              <w:jc w:val="center"/>
            </w:pPr>
            <w:r w:rsidRPr="00C718B4">
              <w:t>0.02</w:t>
            </w:r>
          </w:p>
        </w:tc>
      </w:tr>
      <w:tr w:rsidR="00A63BF4" w:rsidRPr="00C718B4"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C718B4" w:rsidRDefault="00A63BF4" w:rsidP="00F87EC2">
            <w:pPr>
              <w:pStyle w:val="NoSpacing"/>
              <w:spacing w:line="480" w:lineRule="auto"/>
              <w:jc w:val="center"/>
            </w:pPr>
            <w:r w:rsidRPr="00C718B4">
              <w:t>15-30 cm</w:t>
            </w:r>
          </w:p>
        </w:tc>
        <w:tc>
          <w:tcPr>
            <w:tcW w:w="1710" w:type="dxa"/>
            <w:vAlign w:val="center"/>
          </w:tcPr>
          <w:p w14:paraId="0ABCFDFF"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0F68E3C0"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5F5F47F" w14:textId="77777777" w:rsidR="00A63BF4" w:rsidRPr="00C718B4" w:rsidRDefault="00A63BF4" w:rsidP="00F87EC2">
            <w:pPr>
              <w:pStyle w:val="NoSpacing"/>
              <w:spacing w:line="480" w:lineRule="auto"/>
              <w:jc w:val="center"/>
            </w:pPr>
            <w:r w:rsidRPr="00C718B4">
              <w:t>0.08</w:t>
            </w:r>
          </w:p>
        </w:tc>
        <w:tc>
          <w:tcPr>
            <w:tcW w:w="1965" w:type="dxa"/>
            <w:shd w:val="clear" w:color="auto" w:fill="auto"/>
            <w:noWrap/>
            <w:vAlign w:val="center"/>
          </w:tcPr>
          <w:p w14:paraId="07B18B60" w14:textId="77777777" w:rsidR="00A63BF4" w:rsidRPr="00C718B4" w:rsidRDefault="00A63BF4" w:rsidP="00F87EC2">
            <w:pPr>
              <w:pStyle w:val="NoSpacing"/>
              <w:spacing w:line="480" w:lineRule="auto"/>
              <w:jc w:val="center"/>
            </w:pPr>
            <w:r w:rsidRPr="00C718B4">
              <w:t>0.78</w:t>
            </w:r>
          </w:p>
        </w:tc>
      </w:tr>
      <w:tr w:rsidR="00A63BF4" w:rsidRPr="00C718B4" w14:paraId="6740F360" w14:textId="77777777" w:rsidTr="00A63BF4">
        <w:trPr>
          <w:trHeight w:val="80"/>
          <w:jc w:val="center"/>
        </w:trPr>
        <w:tc>
          <w:tcPr>
            <w:tcW w:w="1650" w:type="dxa"/>
            <w:gridSpan w:val="2"/>
            <w:shd w:val="clear" w:color="auto" w:fill="auto"/>
            <w:noWrap/>
            <w:vAlign w:val="center"/>
          </w:tcPr>
          <w:p w14:paraId="4B74184A" w14:textId="77777777" w:rsidR="00A63BF4" w:rsidRPr="00C718B4" w:rsidRDefault="00A63BF4" w:rsidP="00F87EC2">
            <w:pPr>
              <w:pStyle w:val="NoSpacing"/>
              <w:spacing w:line="480" w:lineRule="auto"/>
              <w:jc w:val="center"/>
            </w:pPr>
            <w:r w:rsidRPr="00C718B4">
              <w:t>30-45 cm</w:t>
            </w:r>
          </w:p>
        </w:tc>
        <w:tc>
          <w:tcPr>
            <w:tcW w:w="1710" w:type="dxa"/>
            <w:vAlign w:val="center"/>
          </w:tcPr>
          <w:p w14:paraId="3FD4B815"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5EA6D85E"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1C766B7" w14:textId="77777777" w:rsidR="00A63BF4" w:rsidRPr="00C718B4" w:rsidRDefault="00A63BF4" w:rsidP="00F87EC2">
            <w:pPr>
              <w:pStyle w:val="NoSpacing"/>
              <w:spacing w:line="480" w:lineRule="auto"/>
              <w:jc w:val="center"/>
            </w:pPr>
            <w:r w:rsidRPr="00C718B4">
              <w:t>0.14</w:t>
            </w:r>
          </w:p>
        </w:tc>
        <w:tc>
          <w:tcPr>
            <w:tcW w:w="1965" w:type="dxa"/>
            <w:shd w:val="clear" w:color="auto" w:fill="auto"/>
            <w:noWrap/>
            <w:vAlign w:val="center"/>
          </w:tcPr>
          <w:p w14:paraId="19BC48C8" w14:textId="77777777" w:rsidR="00A63BF4" w:rsidRPr="00C718B4" w:rsidRDefault="00A63BF4" w:rsidP="00F87EC2">
            <w:pPr>
              <w:pStyle w:val="NoSpacing"/>
              <w:spacing w:line="480" w:lineRule="auto"/>
              <w:jc w:val="center"/>
            </w:pPr>
            <w:r w:rsidRPr="00C718B4">
              <w:t>0.71</w:t>
            </w:r>
          </w:p>
        </w:tc>
      </w:tr>
      <w:tr w:rsidR="00A63BF4" w:rsidRPr="00C718B4"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C718B4" w:rsidRDefault="00A63BF4" w:rsidP="00F87EC2">
            <w:pPr>
              <w:pStyle w:val="NoSpacing"/>
              <w:spacing w:line="480" w:lineRule="auto"/>
              <w:jc w:val="center"/>
            </w:pPr>
            <w:r w:rsidRPr="00C718B4">
              <w:t>45-60 cm</w:t>
            </w:r>
          </w:p>
        </w:tc>
        <w:tc>
          <w:tcPr>
            <w:tcW w:w="1710" w:type="dxa"/>
            <w:tcBorders>
              <w:bottom w:val="single" w:sz="4" w:space="0" w:color="auto"/>
            </w:tcBorders>
            <w:vAlign w:val="center"/>
          </w:tcPr>
          <w:p w14:paraId="5468B1FA" w14:textId="77777777" w:rsidR="00A63BF4" w:rsidRPr="00C718B4" w:rsidRDefault="00A63BF4" w:rsidP="00F87EC2">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4F8094D1" w14:textId="77777777" w:rsidR="00A63BF4" w:rsidRPr="00C718B4" w:rsidRDefault="00A63BF4" w:rsidP="00F87EC2">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12D9FD54" w14:textId="77777777" w:rsidR="00A63BF4" w:rsidRPr="00C718B4" w:rsidRDefault="00A63BF4" w:rsidP="00F87EC2">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4FD84C77" w14:textId="77777777" w:rsidR="00A63BF4" w:rsidRPr="00C718B4" w:rsidRDefault="00A63BF4" w:rsidP="00F87EC2">
            <w:pPr>
              <w:pStyle w:val="NoSpacing"/>
              <w:spacing w:line="480" w:lineRule="auto"/>
              <w:jc w:val="center"/>
            </w:pPr>
            <w:r w:rsidRPr="00C718B4">
              <w:t>0.47</w:t>
            </w:r>
          </w:p>
        </w:tc>
      </w:tr>
      <w:tr w:rsidR="00A63BF4" w:rsidRPr="00C718B4"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C718B4" w:rsidRDefault="00A63BF4" w:rsidP="00A63BF4">
            <w:pPr>
              <w:pStyle w:val="NoSpacing"/>
              <w:spacing w:line="480" w:lineRule="auto"/>
            </w:pPr>
            <w:r>
              <w:t>Assuming 100% background root decomposition</w:t>
            </w:r>
          </w:p>
        </w:tc>
      </w:tr>
      <w:tr w:rsidR="00C718B4" w:rsidRPr="00C718B4"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342E8508" w:rsidR="008C4354" w:rsidRPr="00C718B4" w:rsidRDefault="00A63BF4" w:rsidP="00DD6FE0">
            <w:pPr>
              <w:pStyle w:val="NoSpacing"/>
              <w:spacing w:line="480" w:lineRule="auto"/>
              <w:jc w:val="center"/>
            </w:pPr>
            <w:r>
              <w:t>36.72</w:t>
            </w:r>
          </w:p>
        </w:tc>
        <w:tc>
          <w:tcPr>
            <w:tcW w:w="990" w:type="dxa"/>
            <w:tcBorders>
              <w:top w:val="single" w:sz="4" w:space="0" w:color="auto"/>
            </w:tcBorders>
            <w:shd w:val="clear" w:color="auto" w:fill="auto"/>
            <w:noWrap/>
            <w:vAlign w:val="center"/>
          </w:tcPr>
          <w:p w14:paraId="71E1351D" w14:textId="77B26084" w:rsidR="008C4354" w:rsidRPr="00C718B4" w:rsidRDefault="00A63BF4" w:rsidP="00DD6FE0">
            <w:pPr>
              <w:pStyle w:val="NoSpacing"/>
              <w:spacing w:line="480" w:lineRule="auto"/>
              <w:jc w:val="center"/>
            </w:pPr>
            <w:r>
              <w:t>5.60</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112D9547"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06F2BAF1" w14:textId="1CC478DF" w:rsidR="008C4354" w:rsidRPr="00C718B4" w:rsidRDefault="00A63BF4" w:rsidP="00DD6FE0">
            <w:pPr>
              <w:pStyle w:val="NoSpacing"/>
              <w:spacing w:line="480" w:lineRule="auto"/>
              <w:jc w:val="center"/>
            </w:pPr>
            <w:r>
              <w:t>1.59</w:t>
            </w:r>
          </w:p>
        </w:tc>
        <w:tc>
          <w:tcPr>
            <w:tcW w:w="1965" w:type="dxa"/>
            <w:shd w:val="clear" w:color="auto" w:fill="auto"/>
            <w:noWrap/>
            <w:vAlign w:val="center"/>
          </w:tcPr>
          <w:p w14:paraId="28FA6474" w14:textId="385DBFB4" w:rsidR="008C4354" w:rsidRPr="00C718B4" w:rsidRDefault="008C4354" w:rsidP="00DD6FE0">
            <w:pPr>
              <w:pStyle w:val="NoSpacing"/>
              <w:spacing w:line="480" w:lineRule="auto"/>
              <w:jc w:val="center"/>
            </w:pPr>
            <w:r w:rsidRPr="00C718B4">
              <w:t>0.</w:t>
            </w:r>
            <w:r w:rsidR="00A63BF4">
              <w:t>21</w:t>
            </w:r>
          </w:p>
        </w:tc>
      </w:tr>
      <w:tr w:rsidR="00C718B4" w:rsidRPr="00C718B4"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F903B2C"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233BBDDC" w14:textId="5B3AFE92" w:rsidR="008C4354" w:rsidRPr="00C718B4" w:rsidRDefault="00A63BF4" w:rsidP="00DD6FE0">
            <w:pPr>
              <w:pStyle w:val="NoSpacing"/>
              <w:spacing w:line="480" w:lineRule="auto"/>
              <w:jc w:val="center"/>
            </w:pPr>
            <w:r>
              <w:t>0.25</w:t>
            </w:r>
          </w:p>
        </w:tc>
        <w:tc>
          <w:tcPr>
            <w:tcW w:w="1965" w:type="dxa"/>
            <w:shd w:val="clear" w:color="auto" w:fill="auto"/>
            <w:noWrap/>
            <w:vAlign w:val="center"/>
          </w:tcPr>
          <w:p w14:paraId="45EF669B" w14:textId="0144FCFC" w:rsidR="008C4354" w:rsidRPr="00C718B4" w:rsidRDefault="008C4354" w:rsidP="00DD6FE0">
            <w:pPr>
              <w:pStyle w:val="NoSpacing"/>
              <w:spacing w:line="480" w:lineRule="auto"/>
              <w:jc w:val="center"/>
            </w:pPr>
            <w:r w:rsidRPr="00C718B4">
              <w:t>0.</w:t>
            </w:r>
            <w:r w:rsidR="00A63BF4">
              <w:t>62</w:t>
            </w:r>
          </w:p>
        </w:tc>
      </w:tr>
      <w:tr w:rsidR="00C718B4" w:rsidRPr="00C718B4"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4EAA1022" w:rsidR="008C4354" w:rsidRPr="00C718B4" w:rsidRDefault="00A63BF4" w:rsidP="00DD6FE0">
            <w:pPr>
              <w:pStyle w:val="NoSpacing"/>
              <w:spacing w:line="480" w:lineRule="auto"/>
              <w:jc w:val="center"/>
            </w:pPr>
            <w:r>
              <w:t>37.64</w:t>
            </w:r>
          </w:p>
        </w:tc>
        <w:tc>
          <w:tcPr>
            <w:tcW w:w="990" w:type="dxa"/>
            <w:tcBorders>
              <w:bottom w:val="single" w:sz="4" w:space="0" w:color="auto"/>
            </w:tcBorders>
            <w:shd w:val="clear" w:color="auto" w:fill="auto"/>
            <w:noWrap/>
            <w:vAlign w:val="center"/>
          </w:tcPr>
          <w:p w14:paraId="5A4D81B3" w14:textId="6D39D838" w:rsidR="008C4354" w:rsidRPr="00C718B4" w:rsidRDefault="00A63BF4" w:rsidP="00DD6FE0">
            <w:pPr>
              <w:pStyle w:val="NoSpacing"/>
              <w:spacing w:line="480" w:lineRule="auto"/>
              <w:jc w:val="center"/>
            </w:pPr>
            <w:r>
              <w:t>0.68</w:t>
            </w:r>
          </w:p>
        </w:tc>
        <w:tc>
          <w:tcPr>
            <w:tcW w:w="1965" w:type="dxa"/>
            <w:tcBorders>
              <w:bottom w:val="single" w:sz="4" w:space="0" w:color="auto"/>
            </w:tcBorders>
            <w:shd w:val="clear" w:color="auto" w:fill="auto"/>
            <w:noWrap/>
            <w:vAlign w:val="center"/>
          </w:tcPr>
          <w:p w14:paraId="6A758BBD" w14:textId="5F28C8EA" w:rsidR="008C4354" w:rsidRPr="00C718B4" w:rsidRDefault="008C4354" w:rsidP="00DD6FE0">
            <w:pPr>
              <w:pStyle w:val="NoSpacing"/>
              <w:spacing w:line="480" w:lineRule="auto"/>
              <w:jc w:val="center"/>
            </w:pPr>
            <w:r w:rsidRPr="00C718B4">
              <w:t>0.</w:t>
            </w:r>
            <w:r w:rsidR="00A63BF4">
              <w:t>41</w:t>
            </w:r>
          </w:p>
        </w:tc>
      </w:tr>
      <w:bookmarkEnd w:id="24"/>
      <w:tr w:rsidR="008C4354" w:rsidRPr="00C718B4"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33"/>
      <w:headerReference w:type="default" r:id="rId34"/>
      <w:footerReference w:type="even" r:id="rId35"/>
      <w:footerReference w:type="default" r:id="rId36"/>
      <w:headerReference w:type="first" r:id="rId37"/>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rginia Nichols" w:date="2024-01-22T14:44:00Z" w:initials="VN">
    <w:p w14:paraId="3609DAF0" w14:textId="77777777" w:rsidR="00D636E3" w:rsidRDefault="00D636E3" w:rsidP="00D636E3">
      <w:pPr>
        <w:pStyle w:val="CommentText"/>
      </w:pPr>
      <w:r>
        <w:rPr>
          <w:rStyle w:val="CommentReference"/>
        </w:rPr>
        <w:annotationRef/>
      </w:r>
      <w:r>
        <w:t>Do I need both?</w:t>
      </w:r>
    </w:p>
  </w:comment>
  <w:comment w:id="11" w:author="Virginia Nichols" w:date="2024-01-17T12:48:00Z" w:initials="VN">
    <w:p w14:paraId="41AD3FC7" w14:textId="10B05BB3" w:rsidR="00855F33" w:rsidRDefault="00855F33" w:rsidP="00855F33">
      <w:pPr>
        <w:pStyle w:val="CommentText"/>
      </w:pPr>
      <w:r>
        <w:rPr>
          <w:rStyle w:val="CommentReference"/>
        </w:rPr>
        <w:annotationRef/>
      </w:r>
      <w:r>
        <w:t>Need to updated these tables with the other extreme assumption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09DAF0" w15:done="0"/>
  <w15:commentEx w15:paraId="41AD3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4AB39A" w16cex:dateUtc="2024-01-22T21:44:00Z"/>
  <w16cex:commentExtensible w16cex:durableId="3D9A0EC6" w16cex:dateUtc="2024-01-17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09DAF0" w16cid:durableId="4D4AB39A"/>
  <w16cid:commentId w16cid:paraId="41AD3FC7" w16cid:durableId="3D9A0E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EE864" w14:textId="77777777" w:rsidR="00FC45B2" w:rsidRDefault="00FC45B2" w:rsidP="00117666">
      <w:pPr>
        <w:spacing w:after="0"/>
      </w:pPr>
      <w:r>
        <w:separator/>
      </w:r>
    </w:p>
  </w:endnote>
  <w:endnote w:type="continuationSeparator" w:id="0">
    <w:p w14:paraId="01686963" w14:textId="77777777" w:rsidR="00FC45B2" w:rsidRDefault="00FC45B2"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CEC86" w14:textId="77777777" w:rsidR="00FC45B2" w:rsidRDefault="00FC45B2" w:rsidP="00117666">
      <w:pPr>
        <w:spacing w:after="0"/>
      </w:pPr>
      <w:r>
        <w:separator/>
      </w:r>
    </w:p>
  </w:footnote>
  <w:footnote w:type="continuationSeparator" w:id="0">
    <w:p w14:paraId="0A8205D2" w14:textId="77777777" w:rsidR="00FC45B2" w:rsidRDefault="00FC45B2"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C9D"/>
    <w:rsid w:val="00043D9B"/>
    <w:rsid w:val="0004555F"/>
    <w:rsid w:val="00045678"/>
    <w:rsid w:val="000458E4"/>
    <w:rsid w:val="00045FB1"/>
    <w:rsid w:val="00047648"/>
    <w:rsid w:val="00054562"/>
    <w:rsid w:val="00061C8A"/>
    <w:rsid w:val="00063D84"/>
    <w:rsid w:val="0006423A"/>
    <w:rsid w:val="0006636D"/>
    <w:rsid w:val="00072B7A"/>
    <w:rsid w:val="00075F49"/>
    <w:rsid w:val="00077D53"/>
    <w:rsid w:val="00081394"/>
    <w:rsid w:val="0008383C"/>
    <w:rsid w:val="000845C2"/>
    <w:rsid w:val="0009049B"/>
    <w:rsid w:val="00096BF3"/>
    <w:rsid w:val="000A0B7A"/>
    <w:rsid w:val="000A261A"/>
    <w:rsid w:val="000A42A6"/>
    <w:rsid w:val="000A783B"/>
    <w:rsid w:val="000B23D4"/>
    <w:rsid w:val="000B34BD"/>
    <w:rsid w:val="000B39BD"/>
    <w:rsid w:val="000B3A68"/>
    <w:rsid w:val="000B4CAD"/>
    <w:rsid w:val="000C632F"/>
    <w:rsid w:val="000C7E2A"/>
    <w:rsid w:val="000D11B9"/>
    <w:rsid w:val="000D38D5"/>
    <w:rsid w:val="000E20C6"/>
    <w:rsid w:val="000E54CB"/>
    <w:rsid w:val="000E7A6F"/>
    <w:rsid w:val="000F4CFB"/>
    <w:rsid w:val="001048A0"/>
    <w:rsid w:val="00111703"/>
    <w:rsid w:val="00117666"/>
    <w:rsid w:val="001223A7"/>
    <w:rsid w:val="00133CFE"/>
    <w:rsid w:val="00134256"/>
    <w:rsid w:val="00135EA1"/>
    <w:rsid w:val="00147395"/>
    <w:rsid w:val="001552C9"/>
    <w:rsid w:val="00156522"/>
    <w:rsid w:val="001621FB"/>
    <w:rsid w:val="001631F3"/>
    <w:rsid w:val="00170473"/>
    <w:rsid w:val="001747BE"/>
    <w:rsid w:val="00177D84"/>
    <w:rsid w:val="00181000"/>
    <w:rsid w:val="00184181"/>
    <w:rsid w:val="00190C24"/>
    <w:rsid w:val="00196245"/>
    <w:rsid w:val="001964EF"/>
    <w:rsid w:val="001A11A6"/>
    <w:rsid w:val="001A1C4F"/>
    <w:rsid w:val="001B1A2C"/>
    <w:rsid w:val="001B4DA0"/>
    <w:rsid w:val="001C5B01"/>
    <w:rsid w:val="001C5BC7"/>
    <w:rsid w:val="001C65E0"/>
    <w:rsid w:val="001D3479"/>
    <w:rsid w:val="001D3842"/>
    <w:rsid w:val="001D5C23"/>
    <w:rsid w:val="001F4C07"/>
    <w:rsid w:val="001F6543"/>
    <w:rsid w:val="00220AEA"/>
    <w:rsid w:val="00226954"/>
    <w:rsid w:val="00246863"/>
    <w:rsid w:val="002503E6"/>
    <w:rsid w:val="0025150E"/>
    <w:rsid w:val="0025445B"/>
    <w:rsid w:val="00255079"/>
    <w:rsid w:val="00255E50"/>
    <w:rsid w:val="002629A3"/>
    <w:rsid w:val="00264097"/>
    <w:rsid w:val="00265660"/>
    <w:rsid w:val="00267D18"/>
    <w:rsid w:val="00277C20"/>
    <w:rsid w:val="002868E2"/>
    <w:rsid w:val="002869C3"/>
    <w:rsid w:val="00291865"/>
    <w:rsid w:val="002936E4"/>
    <w:rsid w:val="00296B88"/>
    <w:rsid w:val="002A5228"/>
    <w:rsid w:val="002B550C"/>
    <w:rsid w:val="002B692A"/>
    <w:rsid w:val="002C455A"/>
    <w:rsid w:val="002C74CA"/>
    <w:rsid w:val="002D2C9C"/>
    <w:rsid w:val="002D5FEB"/>
    <w:rsid w:val="002D6A9B"/>
    <w:rsid w:val="002D72D3"/>
    <w:rsid w:val="002F0A30"/>
    <w:rsid w:val="002F0E7C"/>
    <w:rsid w:val="002F6D88"/>
    <w:rsid w:val="002F744D"/>
    <w:rsid w:val="00303DE6"/>
    <w:rsid w:val="00310124"/>
    <w:rsid w:val="00310BC4"/>
    <w:rsid w:val="00315E62"/>
    <w:rsid w:val="0033156A"/>
    <w:rsid w:val="0033295F"/>
    <w:rsid w:val="003544FB"/>
    <w:rsid w:val="00354CDF"/>
    <w:rsid w:val="00365D63"/>
    <w:rsid w:val="0036793B"/>
    <w:rsid w:val="00372682"/>
    <w:rsid w:val="00376466"/>
    <w:rsid w:val="00376CC5"/>
    <w:rsid w:val="00377C5A"/>
    <w:rsid w:val="00377FB9"/>
    <w:rsid w:val="00390F57"/>
    <w:rsid w:val="0039693B"/>
    <w:rsid w:val="003A4F7A"/>
    <w:rsid w:val="003A721D"/>
    <w:rsid w:val="003B190B"/>
    <w:rsid w:val="003B2BEA"/>
    <w:rsid w:val="003B615F"/>
    <w:rsid w:val="003C2646"/>
    <w:rsid w:val="003C4D12"/>
    <w:rsid w:val="003D12CC"/>
    <w:rsid w:val="003D2F2D"/>
    <w:rsid w:val="003D458B"/>
    <w:rsid w:val="003E242C"/>
    <w:rsid w:val="003E41CA"/>
    <w:rsid w:val="003E78BA"/>
    <w:rsid w:val="003F1017"/>
    <w:rsid w:val="003F1B67"/>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8009F"/>
    <w:rsid w:val="004800AA"/>
    <w:rsid w:val="00483379"/>
    <w:rsid w:val="0049761E"/>
    <w:rsid w:val="004A7C0F"/>
    <w:rsid w:val="004C1B32"/>
    <w:rsid w:val="004D3E33"/>
    <w:rsid w:val="004E1A1E"/>
    <w:rsid w:val="004E3A0A"/>
    <w:rsid w:val="0051144D"/>
    <w:rsid w:val="00520D14"/>
    <w:rsid w:val="00521086"/>
    <w:rsid w:val="005210CB"/>
    <w:rsid w:val="005250F2"/>
    <w:rsid w:val="00527F52"/>
    <w:rsid w:val="00530C01"/>
    <w:rsid w:val="0053150B"/>
    <w:rsid w:val="005478DF"/>
    <w:rsid w:val="00554922"/>
    <w:rsid w:val="005605F5"/>
    <w:rsid w:val="00592A9F"/>
    <w:rsid w:val="00596D5E"/>
    <w:rsid w:val="005A0529"/>
    <w:rsid w:val="005A1D84"/>
    <w:rsid w:val="005A70EA"/>
    <w:rsid w:val="005B64A6"/>
    <w:rsid w:val="005B6FF5"/>
    <w:rsid w:val="005C07E2"/>
    <w:rsid w:val="005C3963"/>
    <w:rsid w:val="005C643B"/>
    <w:rsid w:val="005C6918"/>
    <w:rsid w:val="005D1840"/>
    <w:rsid w:val="005D26AB"/>
    <w:rsid w:val="005D35E4"/>
    <w:rsid w:val="005D7910"/>
    <w:rsid w:val="005E55C3"/>
    <w:rsid w:val="00606764"/>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60D05"/>
    <w:rsid w:val="006620F3"/>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70686F"/>
    <w:rsid w:val="00715D64"/>
    <w:rsid w:val="00716A42"/>
    <w:rsid w:val="00720DE0"/>
    <w:rsid w:val="00721C9A"/>
    <w:rsid w:val="007242C8"/>
    <w:rsid w:val="00725A7D"/>
    <w:rsid w:val="0073085C"/>
    <w:rsid w:val="00733784"/>
    <w:rsid w:val="00740795"/>
    <w:rsid w:val="0074149A"/>
    <w:rsid w:val="00746505"/>
    <w:rsid w:val="0074704B"/>
    <w:rsid w:val="00750008"/>
    <w:rsid w:val="00756B65"/>
    <w:rsid w:val="00770A37"/>
    <w:rsid w:val="0077507B"/>
    <w:rsid w:val="007833D6"/>
    <w:rsid w:val="00790BB3"/>
    <w:rsid w:val="007914EA"/>
    <w:rsid w:val="00792043"/>
    <w:rsid w:val="00795907"/>
    <w:rsid w:val="00797EDD"/>
    <w:rsid w:val="007A1857"/>
    <w:rsid w:val="007B0322"/>
    <w:rsid w:val="007B7D0E"/>
    <w:rsid w:val="007C0E3F"/>
    <w:rsid w:val="007C1944"/>
    <w:rsid w:val="007C206C"/>
    <w:rsid w:val="007C5729"/>
    <w:rsid w:val="007C5E4B"/>
    <w:rsid w:val="007C690C"/>
    <w:rsid w:val="007E0F43"/>
    <w:rsid w:val="007F5320"/>
    <w:rsid w:val="00801720"/>
    <w:rsid w:val="00804554"/>
    <w:rsid w:val="008111E4"/>
    <w:rsid w:val="0081301C"/>
    <w:rsid w:val="00816798"/>
    <w:rsid w:val="00817DD6"/>
    <w:rsid w:val="008258DC"/>
    <w:rsid w:val="008335AE"/>
    <w:rsid w:val="008368B8"/>
    <w:rsid w:val="00855F33"/>
    <w:rsid w:val="00857DF2"/>
    <w:rsid w:val="008629A9"/>
    <w:rsid w:val="008742FD"/>
    <w:rsid w:val="008753D7"/>
    <w:rsid w:val="00880EB3"/>
    <w:rsid w:val="0088513A"/>
    <w:rsid w:val="00893C19"/>
    <w:rsid w:val="008B0991"/>
    <w:rsid w:val="008C2BEC"/>
    <w:rsid w:val="008C3EE9"/>
    <w:rsid w:val="008C4354"/>
    <w:rsid w:val="008C492E"/>
    <w:rsid w:val="008C4976"/>
    <w:rsid w:val="008D0AF1"/>
    <w:rsid w:val="008D6C8D"/>
    <w:rsid w:val="008E2B54"/>
    <w:rsid w:val="008E4404"/>
    <w:rsid w:val="008E58C7"/>
    <w:rsid w:val="008F0C7E"/>
    <w:rsid w:val="008F136F"/>
    <w:rsid w:val="008F5021"/>
    <w:rsid w:val="009006BF"/>
    <w:rsid w:val="00901744"/>
    <w:rsid w:val="00940572"/>
    <w:rsid w:val="00942C7D"/>
    <w:rsid w:val="00943573"/>
    <w:rsid w:val="00944434"/>
    <w:rsid w:val="00971B61"/>
    <w:rsid w:val="00980C31"/>
    <w:rsid w:val="009820EE"/>
    <w:rsid w:val="009955FF"/>
    <w:rsid w:val="00997293"/>
    <w:rsid w:val="009B6CED"/>
    <w:rsid w:val="009C5888"/>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3BF4"/>
    <w:rsid w:val="00A64B02"/>
    <w:rsid w:val="00A652D0"/>
    <w:rsid w:val="00A75F87"/>
    <w:rsid w:val="00A76821"/>
    <w:rsid w:val="00A9212D"/>
    <w:rsid w:val="00A9276D"/>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B01A4A"/>
    <w:rsid w:val="00B0466B"/>
    <w:rsid w:val="00B13597"/>
    <w:rsid w:val="00B156BA"/>
    <w:rsid w:val="00B16781"/>
    <w:rsid w:val="00B201D6"/>
    <w:rsid w:val="00B216CC"/>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537F"/>
    <w:rsid w:val="00BB7367"/>
    <w:rsid w:val="00BF49B0"/>
    <w:rsid w:val="00C012A3"/>
    <w:rsid w:val="00C109B8"/>
    <w:rsid w:val="00C145CC"/>
    <w:rsid w:val="00C16F19"/>
    <w:rsid w:val="00C2584C"/>
    <w:rsid w:val="00C34F8F"/>
    <w:rsid w:val="00C43DF6"/>
    <w:rsid w:val="00C52A7B"/>
    <w:rsid w:val="00C5472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8F7"/>
    <w:rsid w:val="00CD1F58"/>
    <w:rsid w:val="00CD46E2"/>
    <w:rsid w:val="00CD5B53"/>
    <w:rsid w:val="00CE047D"/>
    <w:rsid w:val="00CE16D3"/>
    <w:rsid w:val="00CE2080"/>
    <w:rsid w:val="00CF21C6"/>
    <w:rsid w:val="00CF7D09"/>
    <w:rsid w:val="00D00D0B"/>
    <w:rsid w:val="00D0467D"/>
    <w:rsid w:val="00D04B69"/>
    <w:rsid w:val="00D07F31"/>
    <w:rsid w:val="00D10EEA"/>
    <w:rsid w:val="00D203A0"/>
    <w:rsid w:val="00D23F8F"/>
    <w:rsid w:val="00D331FE"/>
    <w:rsid w:val="00D36EA8"/>
    <w:rsid w:val="00D43033"/>
    <w:rsid w:val="00D43D55"/>
    <w:rsid w:val="00D43FF3"/>
    <w:rsid w:val="00D537FA"/>
    <w:rsid w:val="00D5547D"/>
    <w:rsid w:val="00D624AA"/>
    <w:rsid w:val="00D6313F"/>
    <w:rsid w:val="00D636E3"/>
    <w:rsid w:val="00D724CE"/>
    <w:rsid w:val="00D76741"/>
    <w:rsid w:val="00D80D99"/>
    <w:rsid w:val="00D80F2A"/>
    <w:rsid w:val="00D819A2"/>
    <w:rsid w:val="00D84426"/>
    <w:rsid w:val="00D857A7"/>
    <w:rsid w:val="00D9503C"/>
    <w:rsid w:val="00D961CE"/>
    <w:rsid w:val="00DB7D03"/>
    <w:rsid w:val="00DD2ABE"/>
    <w:rsid w:val="00DD551E"/>
    <w:rsid w:val="00DD6FE0"/>
    <w:rsid w:val="00DD73EF"/>
    <w:rsid w:val="00DE23E8"/>
    <w:rsid w:val="00DE2FCA"/>
    <w:rsid w:val="00DE3C5B"/>
    <w:rsid w:val="00E0128B"/>
    <w:rsid w:val="00E03075"/>
    <w:rsid w:val="00E15949"/>
    <w:rsid w:val="00E22655"/>
    <w:rsid w:val="00E25846"/>
    <w:rsid w:val="00E54934"/>
    <w:rsid w:val="00E609FF"/>
    <w:rsid w:val="00E64E17"/>
    <w:rsid w:val="00E66265"/>
    <w:rsid w:val="00E757C1"/>
    <w:rsid w:val="00E81CB1"/>
    <w:rsid w:val="00EA3D3C"/>
    <w:rsid w:val="00EB0D17"/>
    <w:rsid w:val="00EB0D51"/>
    <w:rsid w:val="00EB1F94"/>
    <w:rsid w:val="00EB6C80"/>
    <w:rsid w:val="00EC1E90"/>
    <w:rsid w:val="00EC46E5"/>
    <w:rsid w:val="00EC58E2"/>
    <w:rsid w:val="00EC7CC3"/>
    <w:rsid w:val="00ED06B7"/>
    <w:rsid w:val="00ED4DDE"/>
    <w:rsid w:val="00ED75B8"/>
    <w:rsid w:val="00EE0D60"/>
    <w:rsid w:val="00EE48D0"/>
    <w:rsid w:val="00EF5FC0"/>
    <w:rsid w:val="00F10376"/>
    <w:rsid w:val="00F10C48"/>
    <w:rsid w:val="00F10FEE"/>
    <w:rsid w:val="00F1383F"/>
    <w:rsid w:val="00F215DB"/>
    <w:rsid w:val="00F3400F"/>
    <w:rsid w:val="00F35C65"/>
    <w:rsid w:val="00F36DB0"/>
    <w:rsid w:val="00F40990"/>
    <w:rsid w:val="00F46494"/>
    <w:rsid w:val="00F47C55"/>
    <w:rsid w:val="00F558AB"/>
    <w:rsid w:val="00F565EC"/>
    <w:rsid w:val="00F57A37"/>
    <w:rsid w:val="00F61D89"/>
    <w:rsid w:val="00F731F1"/>
    <w:rsid w:val="00F868C7"/>
    <w:rsid w:val="00F86ABB"/>
    <w:rsid w:val="00F90702"/>
    <w:rsid w:val="00FB6615"/>
    <w:rsid w:val="00FC45B2"/>
    <w:rsid w:val="00FC7C28"/>
    <w:rsid w:val="00FD7648"/>
    <w:rsid w:val="00FD7744"/>
    <w:rsid w:val="00FE041A"/>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anichols/maRsden" TargetMode="External"/><Relationship Id="rId18" Type="http://schemas.openxmlformats.org/officeDocument/2006/relationships/header" Target="header3.xml"/><Relationship Id="rId26" Type="http://schemas.openxmlformats.org/officeDocument/2006/relationships/hyperlink" Target="https://doi.org/10.1002/grl.51010" TargetMode="External"/><Relationship Id="rId39" Type="http://schemas.microsoft.com/office/2011/relationships/people" Target="people.xml"/><Relationship Id="rId21" Type="http://schemas.openxmlformats.org/officeDocument/2006/relationships/hyperlink" Target="https://doi.org/10.1016/j.fcr.2019.03.014" TargetMode="External"/><Relationship Id="rId34" Type="http://schemas.openxmlformats.org/officeDocument/2006/relationships/header" Target="header5.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hyperlink" Target="https://doi.org/10.1111/j.1469-8137.1988.tb04199.x" TargetMode="External"/><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3389/fpls.2017.00284" TargetMode="External"/><Relationship Id="rId32" Type="http://schemas.openxmlformats.org/officeDocument/2006/relationships/image" Target="media/image9.png"/><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doi.org/10.1016/j.jhydrol.2019.124019" TargetMode="External"/><Relationship Id="rId28" Type="http://schemas.openxmlformats.org/officeDocument/2006/relationships/image" Target="media/image5.png"/><Relationship Id="rId36"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yperlink" Target="https://doi.org/10.1016/j.fcr.2016.02.013"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footer" Target="footer2.xml"/><Relationship Id="rId8" Type="http://schemas.openxmlformats.org/officeDocument/2006/relationships/hyperlink" Target="mailto:virginia.nichols@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3683</TotalTime>
  <Pages>56</Pages>
  <Words>11339</Words>
  <Characters>64633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21</cp:revision>
  <cp:lastPrinted>2024-01-23T21:36:00Z</cp:lastPrinted>
  <dcterms:created xsi:type="dcterms:W3CDTF">2024-01-04T15:22:00Z</dcterms:created>
  <dcterms:modified xsi:type="dcterms:W3CDTF">2024-01-26T18:40:00Z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